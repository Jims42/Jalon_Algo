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2B7C" w14:textId="77777777" w:rsidR="000D4A74" w:rsidRDefault="000D4A74" w:rsidP="00F04ED4"/>
    <w:p w14:paraId="4B105602" w14:textId="77777777" w:rsidR="000D4A74" w:rsidRDefault="000D4A74" w:rsidP="00F04ED4"/>
    <w:p w14:paraId="0B0A29EC" w14:textId="77777777" w:rsidR="000D4A74" w:rsidRDefault="000D4A74" w:rsidP="00F04ED4"/>
    <w:p w14:paraId="5FF44B6D" w14:textId="77777777" w:rsidR="000D4A74" w:rsidRDefault="000D4A74" w:rsidP="00F04ED4"/>
    <w:p w14:paraId="7352342A" w14:textId="77777777" w:rsidR="000D4A74" w:rsidRDefault="000D4A74" w:rsidP="00F04ED4"/>
    <w:p w14:paraId="53B93011" w14:textId="77777777" w:rsidR="000D4A74" w:rsidRDefault="000D4A74" w:rsidP="00F04ED4"/>
    <w:p w14:paraId="7C7DD62F" w14:textId="44B51E7C" w:rsidR="000D4A74" w:rsidRDefault="000D4A74" w:rsidP="000D4A74">
      <w:pPr>
        <w:jc w:val="center"/>
      </w:pPr>
      <w:r>
        <w:rPr>
          <w:noProof/>
        </w:rPr>
        <w:drawing>
          <wp:inline distT="0" distB="0" distL="0" distR="0" wp14:anchorId="735F55C8" wp14:editId="2DAB08FF">
            <wp:extent cx="4591050" cy="1359033"/>
            <wp:effectExtent l="0" t="0" r="0" b="0"/>
            <wp:docPr id="1570761464" name="Image 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1464" name="Image 1" descr="Une image contenant texte, Police, logo, Graphiqu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090" cy="136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C47" w14:textId="77777777" w:rsidR="000D4A74" w:rsidRDefault="000D4A74" w:rsidP="00F04ED4"/>
    <w:sdt>
      <w:sdtPr>
        <w:rPr>
          <w:rStyle w:val="TitreCar"/>
          <w:rFonts w:ascii="Cambria" w:hAnsi="Cambria" w:cstheme="minorHAnsi"/>
          <w:bCs/>
          <w:caps w:val="0"/>
          <w:color w:val="000000" w:themeColor="text1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alias w:val="Titre "/>
        <w:tag w:val=""/>
        <w:id w:val="1231505261"/>
        <w:placeholder>
          <w:docPart w:val="FA37B991A94D4D589DFAFA1CDBFC16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DB530B6" w14:textId="09C54719" w:rsidR="00F04ED4" w:rsidRPr="00A82176" w:rsidRDefault="00C20CEA" w:rsidP="00F04ED4">
          <w:pPr>
            <w:jc w:val="center"/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>
            <w:rPr>
              <w:rStyle w:val="TitreCar"/>
              <w:rFonts w:ascii="Cambria" w:hAnsi="Cambria" w:cstheme="minorHAnsi"/>
              <w:bCs/>
              <w:caps w:val="0"/>
              <w:color w:val="000000" w:themeColor="text1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Algorithmie</w:t>
          </w:r>
        </w:p>
      </w:sdtContent>
    </w:sdt>
    <w:sdt>
      <w:sdtPr>
        <w:rPr>
          <w:color w:val="595959" w:themeColor="text1" w:themeTint="A6"/>
        </w:rPr>
        <w:alias w:val="Résumé"/>
        <w:tag w:val=""/>
        <w:id w:val="2014100915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7B1A70DC" w14:textId="77777777" w:rsidR="00937CFA" w:rsidRPr="00A82176" w:rsidRDefault="00635CF1" w:rsidP="00937CFA">
          <w:pPr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>Évaluation</w:t>
          </w:r>
          <w:r w:rsidR="000D7A61">
            <w:rPr>
              <w:color w:val="595959" w:themeColor="text1" w:themeTint="A6"/>
            </w:rPr>
            <w:t xml:space="preserve"> formative</w:t>
          </w:r>
        </w:p>
      </w:sdtContent>
    </w:sdt>
    <w:p w14:paraId="40689159" w14:textId="77777777" w:rsidR="000B1D94" w:rsidRDefault="000B1D94" w:rsidP="00937CFA">
      <w:pPr>
        <w:jc w:val="center"/>
        <w:rPr>
          <w:color w:val="808080" w:themeColor="background1" w:themeShade="80"/>
        </w:rPr>
      </w:pPr>
    </w:p>
    <w:sdt>
      <w:sdtPr>
        <w:rPr>
          <w:b/>
          <w:bCs/>
          <w:caps w:val="0"/>
          <w:color w:val="auto"/>
          <w:spacing w:val="0"/>
          <w:sz w:val="21"/>
          <w:szCs w:val="21"/>
        </w:rPr>
        <w:id w:val="2030680347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69CCCB1" w14:textId="26644BAF" w:rsidR="000D4A74" w:rsidRDefault="000D4A74" w:rsidP="000D4A74">
          <w:pPr>
            <w:pStyle w:val="En-ttedetabledesmatires"/>
            <w:rPr>
              <w:b/>
              <w:bCs/>
              <w:caps w:val="0"/>
              <w:color w:val="auto"/>
              <w:spacing w:val="0"/>
              <w:sz w:val="21"/>
              <w:szCs w:val="21"/>
            </w:rPr>
          </w:pPr>
        </w:p>
        <w:p w14:paraId="48C4E562" w14:textId="525E2B88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Nom :</w:t>
          </w:r>
        </w:p>
        <w:p w14:paraId="2E6AF419" w14:textId="13DCC40D" w:rsidR="008F4030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Prénom :</w:t>
          </w:r>
        </w:p>
        <w:p w14:paraId="250C1CA7" w14:textId="38FE576B" w:rsidR="004D59F6" w:rsidRPr="004D59F6" w:rsidRDefault="008F4030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Classe : ABC Dev-119</w:t>
          </w:r>
        </w:p>
        <w:p w14:paraId="7CCA6886" w14:textId="51BEE157" w:rsidR="004D59F6" w:rsidRDefault="004D59F6" w:rsidP="008F4030">
          <w:pPr>
            <w:rPr>
              <w:b/>
              <w:bCs/>
              <w:sz w:val="28"/>
              <w:szCs w:val="28"/>
            </w:rPr>
          </w:pPr>
          <w:r w:rsidRPr="004D59F6">
            <w:rPr>
              <w:b/>
              <w:bCs/>
              <w:sz w:val="28"/>
              <w:szCs w:val="28"/>
            </w:rPr>
            <w:t>Jalons n°</w:t>
          </w:r>
          <w:r w:rsidR="00C20CEA">
            <w:rPr>
              <w:b/>
              <w:bCs/>
              <w:sz w:val="28"/>
              <w:szCs w:val="28"/>
            </w:rPr>
            <w:t>3</w:t>
          </w:r>
          <w:r w:rsidRPr="004D59F6">
            <w:rPr>
              <w:b/>
              <w:bCs/>
              <w:sz w:val="28"/>
              <w:szCs w:val="28"/>
            </w:rPr>
            <w:t xml:space="preserve"> : </w:t>
          </w:r>
          <w:r w:rsidR="007636CC">
            <w:rPr>
              <w:b/>
              <w:bCs/>
              <w:sz w:val="28"/>
              <w:szCs w:val="28"/>
            </w:rPr>
            <w:t>Alg</w:t>
          </w:r>
          <w:r w:rsidR="00C20CEA">
            <w:rPr>
              <w:b/>
              <w:bCs/>
              <w:sz w:val="28"/>
              <w:szCs w:val="28"/>
            </w:rPr>
            <w:t>orithmie</w:t>
          </w:r>
        </w:p>
        <w:p w14:paraId="7D09A551" w14:textId="0D9813F9" w:rsidR="004D59F6" w:rsidRDefault="00357358" w:rsidP="008F4030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Durée : </w:t>
          </w:r>
          <w:r w:rsidR="00CF3B9C">
            <w:rPr>
              <w:b/>
              <w:bCs/>
              <w:sz w:val="28"/>
              <w:szCs w:val="28"/>
            </w:rPr>
            <w:t>3</w:t>
          </w:r>
          <w:r>
            <w:rPr>
              <w:b/>
              <w:bCs/>
              <w:sz w:val="28"/>
              <w:szCs w:val="28"/>
            </w:rPr>
            <w:t>h</w:t>
          </w:r>
        </w:p>
        <w:p w14:paraId="141E7EC6" w14:textId="09112DFF" w:rsidR="004D59F6" w:rsidRPr="007D5326" w:rsidRDefault="004D59F6" w:rsidP="008F4030">
          <w:pPr>
            <w:rPr>
              <w:b/>
              <w:bCs/>
              <w:color w:val="C00000"/>
              <w:sz w:val="28"/>
              <w:szCs w:val="28"/>
            </w:rPr>
          </w:pPr>
          <w:r w:rsidRPr="007D5326">
            <w:rPr>
              <w:b/>
              <w:bCs/>
              <w:color w:val="C00000"/>
              <w:sz w:val="28"/>
              <w:szCs w:val="28"/>
            </w:rPr>
            <w:t xml:space="preserve">Règles </w:t>
          </w:r>
          <w:r w:rsidR="009A5A45" w:rsidRPr="007D5326">
            <w:rPr>
              <w:b/>
              <w:bCs/>
              <w:color w:val="C00000"/>
              <w:sz w:val="28"/>
              <w:szCs w:val="28"/>
            </w:rPr>
            <w:t>du jalon</w:t>
          </w:r>
          <w:r w:rsidRPr="007D5326">
            <w:rPr>
              <w:b/>
              <w:bCs/>
              <w:color w:val="C00000"/>
              <w:sz w:val="28"/>
              <w:szCs w:val="28"/>
            </w:rPr>
            <w:t> :</w:t>
          </w:r>
        </w:p>
        <w:p w14:paraId="5CDA1C10" w14:textId="4FE82D86" w:rsidR="002E226B" w:rsidRDefault="00126791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première partie du jalon est sans ordinateur</w:t>
          </w:r>
          <w:r w:rsidR="002E226B">
            <w:rPr>
              <w:color w:val="C00000"/>
              <w:sz w:val="22"/>
              <w:szCs w:val="22"/>
            </w:rPr>
            <w:t xml:space="preserve">, documents, appareils ou </w:t>
          </w:r>
          <w:r w:rsidR="002A242E">
            <w:rPr>
              <w:color w:val="C00000"/>
              <w:sz w:val="22"/>
              <w:szCs w:val="22"/>
            </w:rPr>
            <w:t>internet interdits. Après avoir fini la première partie veuillez voir votre formateur pour rendre la copie de votre 1</w:t>
          </w:r>
          <w:r w:rsidR="002A242E" w:rsidRPr="002A242E">
            <w:rPr>
              <w:color w:val="C00000"/>
              <w:sz w:val="22"/>
              <w:szCs w:val="22"/>
              <w:vertAlign w:val="superscript"/>
            </w:rPr>
            <w:t>ère</w:t>
          </w:r>
          <w:r w:rsidR="002A242E">
            <w:rPr>
              <w:color w:val="C00000"/>
              <w:sz w:val="22"/>
              <w:szCs w:val="22"/>
            </w:rPr>
            <w:t xml:space="preserve"> partie</w:t>
          </w:r>
          <w:r w:rsidR="00B80808">
            <w:rPr>
              <w:color w:val="C00000"/>
              <w:sz w:val="22"/>
              <w:szCs w:val="22"/>
            </w:rPr>
            <w:t>.</w:t>
          </w:r>
        </w:p>
        <w:p w14:paraId="14AFF6D1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33AA058D" w14:textId="7EF59C89" w:rsidR="002A242E" w:rsidRDefault="002A242E" w:rsidP="00F04ED4">
          <w:pPr>
            <w:rPr>
              <w:color w:val="C00000"/>
              <w:sz w:val="22"/>
              <w:szCs w:val="22"/>
            </w:rPr>
          </w:pPr>
          <w:r>
            <w:rPr>
              <w:color w:val="C00000"/>
              <w:sz w:val="22"/>
              <w:szCs w:val="22"/>
            </w:rPr>
            <w:t>La seconde partie du jalon est sur ordinateur, internet</w:t>
          </w:r>
          <w:r w:rsidR="00D61D2D">
            <w:rPr>
              <w:color w:val="C00000"/>
              <w:sz w:val="22"/>
              <w:szCs w:val="22"/>
            </w:rPr>
            <w:t xml:space="preserve">, cours documents autorisés, mais AI interdit. Une fois terminé, veuillez pusher votre jalon dans un Repo Jalon_Algo de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, puis envoyer votre </w:t>
          </w:r>
          <w:r w:rsidR="00B80808">
            <w:rPr>
              <w:color w:val="C00000"/>
              <w:sz w:val="22"/>
              <w:szCs w:val="22"/>
            </w:rPr>
            <w:t>GitHub</w:t>
          </w:r>
          <w:r w:rsidR="00D61D2D">
            <w:rPr>
              <w:color w:val="C00000"/>
              <w:sz w:val="22"/>
              <w:szCs w:val="22"/>
            </w:rPr>
            <w:t xml:space="preserve"> </w:t>
          </w:r>
          <w:r w:rsidR="00B80808">
            <w:rPr>
              <w:color w:val="C00000"/>
              <w:sz w:val="22"/>
              <w:szCs w:val="22"/>
            </w:rPr>
            <w:t>à votre formateur.</w:t>
          </w:r>
        </w:p>
        <w:p w14:paraId="1D5E90DD" w14:textId="77777777" w:rsidR="00B80808" w:rsidRDefault="00B80808" w:rsidP="00F04ED4">
          <w:pPr>
            <w:rPr>
              <w:color w:val="C00000"/>
              <w:sz w:val="22"/>
              <w:szCs w:val="22"/>
            </w:rPr>
          </w:pPr>
        </w:p>
        <w:p w14:paraId="408CAFE8" w14:textId="367379D0" w:rsidR="00AA4F24" w:rsidRPr="007D5326" w:rsidRDefault="009A5A45" w:rsidP="00F04ED4">
          <w:pPr>
            <w:rPr>
              <w:color w:val="C00000"/>
              <w:sz w:val="22"/>
              <w:szCs w:val="22"/>
            </w:rPr>
          </w:pPr>
          <w:r w:rsidRPr="007D5326">
            <w:rPr>
              <w:color w:val="C00000"/>
              <w:sz w:val="22"/>
              <w:szCs w:val="22"/>
            </w:rPr>
            <w:t>Toute</w:t>
          </w:r>
          <w:r w:rsidR="0008331B" w:rsidRPr="007D5326">
            <w:rPr>
              <w:color w:val="C00000"/>
              <w:sz w:val="22"/>
              <w:szCs w:val="22"/>
            </w:rPr>
            <w:t xml:space="preserve"> communication entre </w:t>
          </w:r>
          <w:r w:rsidR="0051391B" w:rsidRPr="007D5326">
            <w:rPr>
              <w:color w:val="C00000"/>
              <w:sz w:val="22"/>
              <w:szCs w:val="22"/>
            </w:rPr>
            <w:t xml:space="preserve">stagiaires est </w:t>
          </w:r>
          <w:r w:rsidR="00DA5350" w:rsidRPr="007D5326">
            <w:rPr>
              <w:color w:val="C00000"/>
              <w:sz w:val="22"/>
              <w:szCs w:val="22"/>
            </w:rPr>
            <w:t>interdite</w:t>
          </w:r>
          <w:r w:rsidR="0051391B" w:rsidRPr="007D5326">
            <w:rPr>
              <w:color w:val="C00000"/>
              <w:sz w:val="22"/>
              <w:szCs w:val="22"/>
            </w:rPr>
            <w:t>.</w:t>
          </w:r>
          <w:r w:rsidR="00DA5350" w:rsidRPr="007D5326">
            <w:rPr>
              <w:color w:val="C00000"/>
              <w:sz w:val="22"/>
              <w:szCs w:val="22"/>
            </w:rPr>
            <w:t xml:space="preserve"> Pour p</w:t>
          </w:r>
          <w:r w:rsidR="00357358" w:rsidRPr="007D5326">
            <w:rPr>
              <w:color w:val="C00000"/>
              <w:sz w:val="22"/>
              <w:szCs w:val="22"/>
            </w:rPr>
            <w:t>o</w:t>
          </w:r>
          <w:r w:rsidR="00DA5350" w:rsidRPr="007D5326">
            <w:rPr>
              <w:color w:val="C00000"/>
              <w:sz w:val="22"/>
              <w:szCs w:val="22"/>
            </w:rPr>
            <w:t>ser des questions au formateur veuillez d’abord lever la main.</w:t>
          </w:r>
          <w:r w:rsidRPr="007D5326">
            <w:rPr>
              <w:color w:val="C00000"/>
              <w:sz w:val="22"/>
              <w:szCs w:val="22"/>
            </w:rPr>
            <w:t xml:space="preserve"> </w:t>
          </w:r>
        </w:p>
        <w:p w14:paraId="279759AA" w14:textId="77777777" w:rsidR="00AA4F24" w:rsidRDefault="00AA4F24" w:rsidP="00F04ED4">
          <w:pPr>
            <w:rPr>
              <w:color w:val="FF0000"/>
              <w:sz w:val="22"/>
              <w:szCs w:val="22"/>
            </w:rPr>
          </w:pPr>
        </w:p>
        <w:p w14:paraId="6D964B01" w14:textId="56487665" w:rsidR="003657DA" w:rsidRPr="00B80808" w:rsidRDefault="00AA4F24" w:rsidP="00584537">
          <w:pPr>
            <w:rPr>
              <w:b/>
              <w:bCs/>
              <w:sz w:val="22"/>
              <w:szCs w:val="22"/>
            </w:rPr>
          </w:pPr>
          <w:r w:rsidRPr="00AA4F24">
            <w:rPr>
              <w:b/>
              <w:bCs/>
              <w:sz w:val="22"/>
              <w:szCs w:val="22"/>
            </w:rPr>
            <w:t>Bon courage à vous</w:t>
          </w:r>
        </w:p>
      </w:sdtContent>
    </w:sdt>
    <w:p w14:paraId="45DF9C94" w14:textId="5E8BD5E5" w:rsidR="762C692D" w:rsidRDefault="00C20CEA" w:rsidP="4EDB8E0D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</w:t>
      </w:r>
      <w:r w:rsidR="00B42D57">
        <w:t xml:space="preserve"> (PARTIE 1)</w:t>
      </w:r>
    </w:p>
    <w:p w14:paraId="155720FE" w14:textId="77777777" w:rsidR="0006111D" w:rsidRDefault="0006111D" w:rsidP="0006111D">
      <w:pPr>
        <w:pStyle w:val="Titre2"/>
      </w:pPr>
      <w:r>
        <w:t>Répondez aux questions suivantes :</w:t>
      </w:r>
    </w:p>
    <w:p w14:paraId="4A997D86" w14:textId="5F2890D8" w:rsidR="0006111D" w:rsidRPr="000F1851" w:rsidRDefault="009A5A45" w:rsidP="0006111D">
      <w:pPr>
        <w:rPr>
          <w:b/>
          <w:bCs/>
          <w:color w:val="FF0000"/>
        </w:rPr>
      </w:pPr>
      <w:r w:rsidRPr="000F1851">
        <w:rPr>
          <w:b/>
          <w:bCs/>
          <w:color w:val="FF0000"/>
        </w:rPr>
        <w:t>Choisissez la bonne réponse à chaque question, il n’y a qu’une seule bonne réponse.</w:t>
      </w:r>
    </w:p>
    <w:p w14:paraId="4D352B62" w14:textId="77777777" w:rsidR="009A5A45" w:rsidRDefault="009A5A45" w:rsidP="0006111D"/>
    <w:p w14:paraId="7D7161EE" w14:textId="0DCB4B81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1 : </w:t>
      </w:r>
      <w:r w:rsidR="00C20CE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Lequel de ces types 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de variable est un entier </w:t>
      </w:r>
      <w:r w:rsidR="006218F3"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: </w:t>
      </w:r>
      <w:r w:rsidR="00B97209"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30AA5915" w14:textId="057B4100" w:rsidR="006218F3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double a</w:t>
      </w:r>
    </w:p>
    <w:p w14:paraId="4E047B46" w14:textId="65B3F07C" w:rsidR="006218F3" w:rsidRPr="00591CFD" w:rsidRDefault="00503CD9" w:rsidP="4EDB8E0D">
      <w:pPr>
        <w:pStyle w:val="Paragraphedeliste"/>
        <w:numPr>
          <w:ilvl w:val="0"/>
          <w:numId w:val="6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int a</w:t>
      </w:r>
    </w:p>
    <w:p w14:paraId="2B6EA6C9" w14:textId="02580FFF" w:rsidR="006218F3" w:rsidRPr="00DF50B6" w:rsidRDefault="00503CD9" w:rsidP="006218F3">
      <w:pPr>
        <w:pStyle w:val="Paragraphedeliste"/>
        <w:numPr>
          <w:ilvl w:val="0"/>
          <w:numId w:val="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string b</w:t>
      </w:r>
    </w:p>
    <w:p w14:paraId="7ED54540" w14:textId="77777777" w:rsidR="0006111D" w:rsidRDefault="0006111D" w:rsidP="0006111D"/>
    <w:p w14:paraId="533AC3C7" w14:textId="5DADCACA" w:rsidR="0006111D" w:rsidRPr="00CD2C12" w:rsidRDefault="0006111D" w:rsidP="0006111D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2 :</w:t>
      </w:r>
      <w:r w:rsidR="00503CD9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L</w:t>
      </w:r>
      <w:r w:rsidR="00556355">
        <w:rPr>
          <w:b/>
          <w:bCs/>
          <w:color w:val="0E57C4" w:themeColor="background2" w:themeShade="80"/>
          <w:sz w:val="22"/>
          <w:szCs w:val="22"/>
          <w:u w:val="single"/>
        </w:rPr>
        <w:t>equel de</w:t>
      </w:r>
      <w:r w:rsidR="00985038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ces </w:t>
      </w:r>
      <w:r w:rsidR="00B155DC">
        <w:rPr>
          <w:b/>
          <w:bCs/>
          <w:color w:val="0E57C4" w:themeColor="background2" w:themeShade="80"/>
          <w:sz w:val="22"/>
          <w:szCs w:val="22"/>
          <w:u w:val="single"/>
        </w:rPr>
        <w:t xml:space="preserve">instructions permet de faire une </w:t>
      </w:r>
      <w:r w:rsidR="00674CA0">
        <w:rPr>
          <w:b/>
          <w:bCs/>
          <w:color w:val="0E57C4" w:themeColor="background2" w:themeShade="80"/>
          <w:sz w:val="22"/>
          <w:szCs w:val="22"/>
          <w:u w:val="single"/>
        </w:rPr>
        <w:t>boucle</w:t>
      </w:r>
      <w:r w:rsidR="00556355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="00B97209"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2FB21BE6" w14:textId="41084B73" w:rsidR="006218F3" w:rsidRPr="00591CFD" w:rsidRDefault="00674CA0" w:rsidP="006218F3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IF</w:t>
      </w:r>
    </w:p>
    <w:p w14:paraId="5EE51261" w14:textId="4948066F" w:rsidR="006218F3" w:rsidRPr="00E15839" w:rsidRDefault="00674CA0" w:rsidP="4EDB8E0D">
      <w:pPr>
        <w:pStyle w:val="Paragraphedeliste"/>
        <w:numPr>
          <w:ilvl w:val="0"/>
          <w:numId w:val="7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SWITCH</w:t>
      </w:r>
    </w:p>
    <w:p w14:paraId="6E19B607" w14:textId="13C1E3FE" w:rsidR="00223A92" w:rsidRPr="00DF50B6" w:rsidRDefault="00674CA0" w:rsidP="00223A92">
      <w:pPr>
        <w:pStyle w:val="Paragraphedeliste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</w:t>
      </w:r>
    </w:p>
    <w:p w14:paraId="733C03B6" w14:textId="77777777" w:rsidR="00B97209" w:rsidRDefault="00B97209" w:rsidP="0006111D">
      <w:pPr>
        <w:rPr>
          <w:b/>
          <w:bCs/>
          <w:sz w:val="22"/>
          <w:szCs w:val="22"/>
        </w:rPr>
      </w:pPr>
    </w:p>
    <w:p w14:paraId="66B299FC" w14:textId="722A227B" w:rsidR="007400E7" w:rsidRPr="00CD2C12" w:rsidRDefault="007400E7" w:rsidP="007400E7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>
        <w:rPr>
          <w:b/>
          <w:bCs/>
          <w:color w:val="0E57C4" w:themeColor="background2" w:themeShade="80"/>
          <w:sz w:val="22"/>
          <w:szCs w:val="22"/>
          <w:u w:val="single"/>
        </w:rPr>
        <w:t>3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674CA0">
        <w:rPr>
          <w:b/>
          <w:bCs/>
          <w:color w:val="0E57C4" w:themeColor="background2" w:themeShade="80"/>
          <w:sz w:val="22"/>
          <w:szCs w:val="22"/>
          <w:u w:val="single"/>
        </w:rPr>
        <w:t>Quel opérateur permet d’obtenir le reste de la division</w:t>
      </w:r>
      <w:r w:rsidR="00F077F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6CCA47D0" w14:textId="1B5CE01F" w:rsidR="007400E7" w:rsidRDefault="00F077FA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/</w:t>
      </w:r>
    </w:p>
    <w:p w14:paraId="2731ECA7" w14:textId="00C4211A" w:rsidR="007400E7" w:rsidRPr="00870169" w:rsidRDefault="00F077FA" w:rsidP="007400E7">
      <w:pPr>
        <w:pStyle w:val="Paragraphedeliste"/>
        <w:numPr>
          <w:ilvl w:val="0"/>
          <w:numId w:val="1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</w:t>
      </w:r>
    </w:p>
    <w:p w14:paraId="41508056" w14:textId="0936A380" w:rsidR="007400E7" w:rsidRPr="00591CFD" w:rsidRDefault="00F077FA" w:rsidP="4EDB8E0D">
      <w:pPr>
        <w:pStyle w:val="Paragraphedeliste"/>
        <w:numPr>
          <w:ilvl w:val="0"/>
          <w:numId w:val="12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%</w:t>
      </w:r>
    </w:p>
    <w:p w14:paraId="60F86544" w14:textId="77777777" w:rsidR="00CD2C12" w:rsidRDefault="00CD2C12" w:rsidP="0006111D">
      <w:pPr>
        <w:rPr>
          <w:b/>
          <w:bCs/>
          <w:sz w:val="22"/>
          <w:szCs w:val="22"/>
        </w:rPr>
      </w:pPr>
    </w:p>
    <w:p w14:paraId="50863171" w14:textId="3B09B8FB" w:rsidR="00764F4B" w:rsidRPr="00CD2C12" w:rsidRDefault="00764F4B" w:rsidP="00764F4B">
      <w:pPr>
        <w:rPr>
          <w:b/>
          <w:bCs/>
          <w:color w:val="0E57C4" w:themeColor="background2" w:themeShade="80"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Question 4 : Parmi les affirmations suivantes</w:t>
      </w:r>
      <w:r w:rsidR="00E24EE1" w:rsidRPr="00CD2C12">
        <w:rPr>
          <w:b/>
          <w:bCs/>
          <w:color w:val="0E57C4" w:themeColor="background2" w:themeShade="80"/>
          <w:sz w:val="22"/>
          <w:szCs w:val="22"/>
          <w:u w:val="single"/>
        </w:rPr>
        <w:t>, laquelle est fausse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… ?</w:t>
      </w:r>
    </w:p>
    <w:p w14:paraId="4A7ABFDC" w14:textId="7682D466" w:rsidR="00E24EE1" w:rsidRPr="00C10715" w:rsidRDefault="00844AF6" w:rsidP="4EDB8E0D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La condition if permet de tester une expression booléenne si elle est vrai ou fausse</w:t>
      </w:r>
    </w:p>
    <w:p w14:paraId="399C207C" w14:textId="79DCAFB4" w:rsidR="00ED05DC" w:rsidRDefault="00844AF6" w:rsidP="00E24EE1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Pour initialiser une va</w:t>
      </w:r>
      <w:r w:rsidR="00CA2DEB">
        <w:rPr>
          <w:b/>
          <w:bCs/>
          <w:sz w:val="22"/>
          <w:szCs w:val="22"/>
        </w:rPr>
        <w:t>riable</w:t>
      </w:r>
      <w:r>
        <w:rPr>
          <w:b/>
          <w:bCs/>
          <w:sz w:val="22"/>
          <w:szCs w:val="22"/>
        </w:rPr>
        <w:t xml:space="preserve"> booléenne en Java on utilise j</w:t>
      </w:r>
      <w:r w:rsidR="00940825">
        <w:rPr>
          <w:b/>
          <w:bCs/>
          <w:sz w:val="22"/>
          <w:szCs w:val="22"/>
        </w:rPr>
        <w:t xml:space="preserve">uste </w:t>
      </w:r>
      <w:r w:rsidR="00CA2DEB">
        <w:rPr>
          <w:b/>
          <w:bCs/>
          <w:sz w:val="22"/>
          <w:szCs w:val="22"/>
        </w:rPr>
        <w:t xml:space="preserve">le type </w:t>
      </w:r>
      <w:r>
        <w:rPr>
          <w:b/>
          <w:bCs/>
          <w:sz w:val="22"/>
          <w:szCs w:val="22"/>
        </w:rPr>
        <w:t>bool</w:t>
      </w:r>
      <w:r w:rsidR="00CA2DEB">
        <w:rPr>
          <w:b/>
          <w:bCs/>
          <w:sz w:val="22"/>
          <w:szCs w:val="22"/>
        </w:rPr>
        <w:t>ean</w:t>
      </w:r>
    </w:p>
    <w:p w14:paraId="6AC1CCAD" w14:textId="7FC0C1EE" w:rsidR="0044168E" w:rsidRDefault="00CA2DEB" w:rsidP="0006111D">
      <w:pPr>
        <w:pStyle w:val="Paragraphedeliste"/>
        <w:numPr>
          <w:ilvl w:val="0"/>
          <w:numId w:val="9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Int est utilisé pour des valeurs </w:t>
      </w:r>
      <w:r w:rsidR="006130BD">
        <w:rPr>
          <w:b/>
          <w:bCs/>
          <w:sz w:val="22"/>
          <w:szCs w:val="22"/>
        </w:rPr>
        <w:t>décimales</w:t>
      </w:r>
    </w:p>
    <w:p w14:paraId="260E2B63" w14:textId="2E6FD863" w:rsidR="001351FF" w:rsidRPr="00591CFD" w:rsidRDefault="00CA2DEB" w:rsidP="00BB743C">
      <w:pPr>
        <w:pStyle w:val="Paragraphedeliste"/>
        <w:numPr>
          <w:ilvl w:val="0"/>
          <w:numId w:val="9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 ! (point d’exclamation) est utilisé pour la négation</w:t>
      </w:r>
      <w:r w:rsidR="006130BD">
        <w:rPr>
          <w:b/>
          <w:bCs/>
          <w:color w:val="000000" w:themeColor="text1"/>
          <w:sz w:val="22"/>
          <w:szCs w:val="22"/>
        </w:rPr>
        <w:t xml:space="preserve"> ou l’inverse</w:t>
      </w:r>
    </w:p>
    <w:p w14:paraId="689EEB73" w14:textId="77777777" w:rsidR="00EE5A8E" w:rsidRPr="00A4050D" w:rsidRDefault="00EE5A8E" w:rsidP="0006111D">
      <w:pPr>
        <w:rPr>
          <w:b/>
          <w:bCs/>
          <w:sz w:val="22"/>
          <w:szCs w:val="22"/>
        </w:rPr>
      </w:pPr>
    </w:p>
    <w:p w14:paraId="2B6873CF" w14:textId="48AADCCC" w:rsidR="0006111D" w:rsidRPr="00CD2C12" w:rsidRDefault="0006111D" w:rsidP="0006111D">
      <w:pPr>
        <w:rPr>
          <w:b/>
          <w:bCs/>
          <w:sz w:val="22"/>
          <w:szCs w:val="22"/>
          <w:u w:val="single"/>
        </w:rPr>
      </w:pP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</w:t>
      </w:r>
      <w:r w:rsidR="00EE5A8E" w:rsidRPr="00CD2C12">
        <w:rPr>
          <w:b/>
          <w:bCs/>
          <w:color w:val="0E57C4" w:themeColor="background2" w:themeShade="80"/>
          <w:sz w:val="22"/>
          <w:szCs w:val="22"/>
          <w:u w:val="single"/>
        </w:rPr>
        <w:t>5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 : </w:t>
      </w:r>
      <w:r w:rsidR="00BE4D18" w:rsidRPr="00CD2C12">
        <w:rPr>
          <w:b/>
          <w:bCs/>
          <w:color w:val="0E57C4" w:themeColor="background2" w:themeShade="80"/>
          <w:sz w:val="22"/>
          <w:szCs w:val="22"/>
          <w:u w:val="single"/>
        </w:rPr>
        <w:t>Parmi les affirmations suivantes, laquelle est vraie … ?</w:t>
      </w:r>
    </w:p>
    <w:p w14:paraId="3CBA672F" w14:textId="1D931A88" w:rsidR="00C72BE1" w:rsidRPr="009B4434" w:rsidRDefault="00285459" w:rsidP="00C72BE1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Java est le seul langage de programmation qui utilise l’algorithmie</w:t>
      </w:r>
    </w:p>
    <w:p w14:paraId="2A34AC9D" w14:textId="5E15B7E6" w:rsidR="00EE5A8E" w:rsidRPr="000277FF" w:rsidRDefault="00F11705" w:rsidP="000277FF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 w:rsidRPr="000277FF">
        <w:rPr>
          <w:b/>
          <w:bCs/>
          <w:color w:val="000000" w:themeColor="text1"/>
          <w:sz w:val="22"/>
          <w:szCs w:val="22"/>
        </w:rPr>
        <w:t xml:space="preserve">En </w:t>
      </w:r>
      <w:r w:rsidR="004D5848" w:rsidRPr="000277FF">
        <w:rPr>
          <w:b/>
          <w:bCs/>
          <w:color w:val="000000" w:themeColor="text1"/>
          <w:sz w:val="22"/>
          <w:szCs w:val="22"/>
        </w:rPr>
        <w:t>programmation</w:t>
      </w:r>
      <w:r w:rsidRPr="000277FF">
        <w:rPr>
          <w:b/>
          <w:bCs/>
          <w:color w:val="000000" w:themeColor="text1"/>
          <w:sz w:val="22"/>
          <w:szCs w:val="22"/>
        </w:rPr>
        <w:t xml:space="preserve">, on 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manipule </w:t>
      </w:r>
      <w:r w:rsidR="00BE3DEA" w:rsidRPr="000277FF">
        <w:rPr>
          <w:b/>
          <w:bCs/>
          <w:color w:val="000000" w:themeColor="text1"/>
          <w:sz w:val="22"/>
          <w:szCs w:val="22"/>
        </w:rPr>
        <w:t>l</w:t>
      </w:r>
      <w:r w:rsidR="004D5848" w:rsidRPr="000277FF">
        <w:rPr>
          <w:b/>
          <w:bCs/>
          <w:color w:val="000000" w:themeColor="text1"/>
          <w:sz w:val="22"/>
          <w:szCs w:val="22"/>
        </w:rPr>
        <w:t>es expressions algébriques</w:t>
      </w:r>
      <w:r w:rsidR="00B84BAC">
        <w:rPr>
          <w:b/>
          <w:bCs/>
          <w:color w:val="000000" w:themeColor="text1"/>
          <w:sz w:val="22"/>
          <w:szCs w:val="22"/>
        </w:rPr>
        <w:t xml:space="preserve"> booléennes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avec </w:t>
      </w:r>
      <w:r w:rsidR="00DF4598" w:rsidRPr="000277FF">
        <w:rPr>
          <w:b/>
          <w:bCs/>
          <w:color w:val="000000" w:themeColor="text1"/>
          <w:sz w:val="22"/>
          <w:szCs w:val="22"/>
        </w:rPr>
        <w:t>les opérateurs</w:t>
      </w:r>
      <w:r w:rsidR="004D5848" w:rsidRPr="000277FF">
        <w:rPr>
          <w:b/>
          <w:bCs/>
          <w:color w:val="000000" w:themeColor="text1"/>
          <w:sz w:val="22"/>
          <w:szCs w:val="22"/>
        </w:rPr>
        <w:t xml:space="preserve"> </w:t>
      </w:r>
      <w:r w:rsidR="00DF4598" w:rsidRPr="000277FF">
        <w:rPr>
          <w:b/>
          <w:bCs/>
          <w:color w:val="000000" w:themeColor="text1"/>
          <w:sz w:val="22"/>
          <w:szCs w:val="22"/>
        </w:rPr>
        <w:t>suivants</w:t>
      </w:r>
      <w:r w:rsidR="00B84BAC">
        <w:rPr>
          <w:b/>
          <w:bCs/>
          <w:color w:val="000000" w:themeColor="text1"/>
          <w:sz w:val="22"/>
          <w:szCs w:val="22"/>
        </w:rPr>
        <w:t> : * / %</w:t>
      </w:r>
    </w:p>
    <w:p w14:paraId="41CEDDD9" w14:textId="3F6D9DCE" w:rsidR="00EE5A8E" w:rsidRPr="00D659EB" w:rsidRDefault="00B84BAC" w:rsidP="4EDB8E0D">
      <w:pPr>
        <w:pStyle w:val="Paragraphedeliste"/>
        <w:numPr>
          <w:ilvl w:val="0"/>
          <w:numId w:val="10"/>
        </w:num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Double ou float permet gérer des nombres entiers</w:t>
      </w:r>
    </w:p>
    <w:p w14:paraId="6550413D" w14:textId="011FFC8F" w:rsidR="001C40D3" w:rsidRPr="009B4434" w:rsidRDefault="00C72BE1" w:rsidP="001C40D3">
      <w:pPr>
        <w:pStyle w:val="Paragraphedeliste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type booléen n’a que deux valeurs possibles</w:t>
      </w:r>
    </w:p>
    <w:p w14:paraId="75CB5A61" w14:textId="77777777" w:rsidR="0006111D" w:rsidRDefault="0006111D" w:rsidP="0006111D"/>
    <w:p w14:paraId="7786B0A8" w14:textId="4931B0E5" w:rsidR="0006111D" w:rsidRDefault="0004552B" w:rsidP="0006111D"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 xml:space="preserve">Question 5 : </w:t>
      </w:r>
      <w:r w:rsidR="00AA20DB" w:rsidRPr="00667A9E">
        <w:rPr>
          <w:color w:val="0E57C4" w:themeColor="background2" w:themeShade="80"/>
          <w:sz w:val="22"/>
          <w:szCs w:val="22"/>
          <w:u w:val="single"/>
        </w:rPr>
        <w:t xml:space="preserve">Pouvez-vous </w:t>
      </w:r>
      <w:r w:rsidR="00285459">
        <w:rPr>
          <w:color w:val="0E57C4" w:themeColor="background2" w:themeShade="80"/>
          <w:sz w:val="22"/>
          <w:szCs w:val="22"/>
          <w:u w:val="single"/>
        </w:rPr>
        <w:t>m’expliquer comment marche la condition IF ELSE</w:t>
      </w:r>
      <w:r w:rsidR="0027017A">
        <w:rPr>
          <w:b/>
          <w:bCs/>
          <w:color w:val="0E57C4" w:themeColor="background2" w:themeShade="80"/>
          <w:sz w:val="22"/>
          <w:szCs w:val="22"/>
          <w:u w:val="single"/>
        </w:rPr>
        <w:t xml:space="preserve"> </w:t>
      </w:r>
      <w:r w:rsidRPr="00CD2C12">
        <w:rPr>
          <w:b/>
          <w:bCs/>
          <w:color w:val="0E57C4" w:themeColor="background2" w:themeShade="80"/>
          <w:sz w:val="22"/>
          <w:szCs w:val="22"/>
          <w:u w:val="single"/>
        </w:rPr>
        <w:t>?</w:t>
      </w:r>
    </w:p>
    <w:p w14:paraId="5902B1F3" w14:textId="77777777" w:rsidR="0027017A" w:rsidRDefault="0027017A" w:rsidP="0006111D">
      <w:pPr>
        <w:rPr>
          <w:b/>
          <w:bCs/>
          <w:color w:val="00B050"/>
        </w:rPr>
      </w:pPr>
    </w:p>
    <w:p w14:paraId="4493C865" w14:textId="77777777" w:rsidR="003153C3" w:rsidRDefault="003153C3" w:rsidP="0006111D">
      <w:pPr>
        <w:rPr>
          <w:b/>
          <w:bCs/>
          <w:color w:val="00B050"/>
        </w:rPr>
      </w:pPr>
    </w:p>
    <w:p w14:paraId="3E87D327" w14:textId="77777777" w:rsidR="0027017A" w:rsidRDefault="0027017A" w:rsidP="0006111D">
      <w:pPr>
        <w:rPr>
          <w:b/>
          <w:bCs/>
          <w:color w:val="00B050"/>
        </w:rPr>
      </w:pPr>
    </w:p>
    <w:p w14:paraId="66D4E920" w14:textId="6BB54E61" w:rsidR="0006111D" w:rsidRDefault="0006111D" w:rsidP="0006111D">
      <w:pPr>
        <w:rPr>
          <w:b/>
          <w:color w:val="00B050"/>
        </w:rPr>
      </w:pPr>
    </w:p>
    <w:p w14:paraId="5EDA7278" w14:textId="77777777" w:rsidR="00F077FA" w:rsidRDefault="00F077FA" w:rsidP="0006111D">
      <w:pPr>
        <w:rPr>
          <w:b/>
          <w:color w:val="00B050"/>
        </w:rPr>
      </w:pPr>
    </w:p>
    <w:p w14:paraId="3044CAE7" w14:textId="6D1CAECD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>ALGORITHMIE (PARTIE 1)</w:t>
      </w:r>
    </w:p>
    <w:p w14:paraId="3F657CE1" w14:textId="63B6E5DD" w:rsidR="000F1851" w:rsidRPr="000F1851" w:rsidRDefault="00285459" w:rsidP="000F1851">
      <w:pPr>
        <w:pStyle w:val="Titre2"/>
      </w:pPr>
      <w:r>
        <w:t>PSEUDO CODE</w:t>
      </w:r>
    </w:p>
    <w:p w14:paraId="5689196D" w14:textId="266E7701" w:rsidR="0034580F" w:rsidRPr="00612E12" w:rsidRDefault="0034580F" w:rsidP="00357A0E">
      <w:pPr>
        <w:rPr>
          <w:b/>
          <w:bCs/>
        </w:rPr>
      </w:pPr>
      <w:r w:rsidRPr="009A4CDD">
        <w:rPr>
          <w:b/>
          <w:bCs/>
        </w:rPr>
        <w:t>Me faire un pseudo code pour le problème suivant :</w:t>
      </w:r>
    </w:p>
    <w:p w14:paraId="1B43DD6C" w14:textId="24FCE29E" w:rsidR="0034580F" w:rsidRDefault="0034580F" w:rsidP="00357A0E">
      <w:r>
        <w:t xml:space="preserve">Créer un algorithme qui permet </w:t>
      </w:r>
      <w:r w:rsidR="009A4CDD">
        <w:t xml:space="preserve">de tester si </w:t>
      </w:r>
      <w:r w:rsidR="00D466B5">
        <w:t>une valeur entière</w:t>
      </w:r>
      <w:r w:rsidR="009A4CDD">
        <w:t xml:space="preserve"> est pair ou impair.</w:t>
      </w:r>
    </w:p>
    <w:p w14:paraId="5D50D1F1" w14:textId="3A5A260C" w:rsidR="009A4CDD" w:rsidRPr="0050705E" w:rsidRDefault="009A4CDD" w:rsidP="00357A0E">
      <w:pPr>
        <w:rPr>
          <w:b/>
          <w:bCs/>
          <w:color w:val="EE0000"/>
        </w:rPr>
      </w:pPr>
      <w:r w:rsidRPr="0050705E">
        <w:rPr>
          <w:b/>
          <w:bCs/>
          <w:color w:val="EE0000"/>
        </w:rPr>
        <w:t xml:space="preserve">Note : Vous n’êtes </w:t>
      </w:r>
      <w:r w:rsidR="00D466B5" w:rsidRPr="0050705E">
        <w:rPr>
          <w:b/>
          <w:bCs/>
          <w:color w:val="EE0000"/>
        </w:rPr>
        <w:t>obligé</w:t>
      </w:r>
      <w:r w:rsidRPr="0050705E">
        <w:rPr>
          <w:b/>
          <w:bCs/>
          <w:color w:val="EE0000"/>
        </w:rPr>
        <w:t xml:space="preserve"> d’écrire, le public class, les scanner et les imports, </w:t>
      </w:r>
      <w:r w:rsidR="0050705E" w:rsidRPr="0050705E">
        <w:rPr>
          <w:b/>
          <w:bCs/>
          <w:color w:val="EE0000"/>
        </w:rPr>
        <w:t>fait un pseudo le plus clair possible</w:t>
      </w:r>
    </w:p>
    <w:p w14:paraId="565DE77D" w14:textId="77777777" w:rsidR="00E96E3F" w:rsidRDefault="00E96E3F" w:rsidP="00357A0E">
      <w:pPr>
        <w:rPr>
          <w:i/>
          <w:iCs/>
        </w:rPr>
      </w:pPr>
    </w:p>
    <w:p w14:paraId="210A1366" w14:textId="77777777" w:rsidR="00E96E3F" w:rsidRDefault="00E96E3F" w:rsidP="00357A0E">
      <w:pPr>
        <w:rPr>
          <w:i/>
          <w:iCs/>
        </w:rPr>
      </w:pPr>
    </w:p>
    <w:p w14:paraId="2D9D3C4C" w14:textId="77777777" w:rsidR="00E96E3F" w:rsidRDefault="00E96E3F" w:rsidP="00357A0E">
      <w:pPr>
        <w:rPr>
          <w:i/>
          <w:iCs/>
        </w:rPr>
      </w:pPr>
    </w:p>
    <w:p w14:paraId="0C9B3750" w14:textId="012422A3" w:rsidR="00F752E6" w:rsidRDefault="00F752E6" w:rsidP="00357A0E">
      <w:pPr>
        <w:rPr>
          <w:i/>
          <w:iCs/>
        </w:rPr>
      </w:pPr>
    </w:p>
    <w:p w14:paraId="54507EA3" w14:textId="77777777" w:rsidR="00D166AE" w:rsidRDefault="00D166AE" w:rsidP="00357A0E">
      <w:pPr>
        <w:rPr>
          <w:i/>
          <w:iCs/>
        </w:rPr>
      </w:pPr>
    </w:p>
    <w:p w14:paraId="23BB53FB" w14:textId="77777777" w:rsidR="00D166AE" w:rsidRDefault="00D166AE" w:rsidP="00357A0E">
      <w:pPr>
        <w:rPr>
          <w:i/>
          <w:iCs/>
        </w:rPr>
      </w:pPr>
    </w:p>
    <w:p w14:paraId="40BBA59D" w14:textId="77777777" w:rsidR="00D166AE" w:rsidRDefault="00D166AE" w:rsidP="00357A0E">
      <w:pPr>
        <w:rPr>
          <w:i/>
          <w:iCs/>
        </w:rPr>
      </w:pPr>
    </w:p>
    <w:p w14:paraId="5189358D" w14:textId="77777777" w:rsidR="00D166AE" w:rsidRDefault="00D166AE" w:rsidP="00357A0E">
      <w:pPr>
        <w:rPr>
          <w:i/>
          <w:iCs/>
        </w:rPr>
      </w:pPr>
    </w:p>
    <w:p w14:paraId="5E53FA2C" w14:textId="77777777" w:rsidR="00D166AE" w:rsidRDefault="00D166AE" w:rsidP="00357A0E">
      <w:pPr>
        <w:rPr>
          <w:i/>
          <w:iCs/>
        </w:rPr>
      </w:pPr>
    </w:p>
    <w:p w14:paraId="3593ABD9" w14:textId="77777777" w:rsidR="00CF6EE1" w:rsidRDefault="00CF6EE1" w:rsidP="00357A0E">
      <w:pPr>
        <w:rPr>
          <w:i/>
          <w:iCs/>
        </w:rPr>
      </w:pPr>
    </w:p>
    <w:p w14:paraId="60F14ABA" w14:textId="77777777" w:rsidR="00CF6EE1" w:rsidRDefault="00CF6EE1" w:rsidP="00357A0E">
      <w:pPr>
        <w:rPr>
          <w:i/>
          <w:iCs/>
        </w:rPr>
      </w:pPr>
    </w:p>
    <w:p w14:paraId="20023854" w14:textId="77777777" w:rsidR="00F077FA" w:rsidRDefault="00F077FA" w:rsidP="00357A0E">
      <w:pPr>
        <w:rPr>
          <w:i/>
          <w:iCs/>
        </w:rPr>
      </w:pPr>
    </w:p>
    <w:p w14:paraId="36AAFEB5" w14:textId="77777777" w:rsidR="00285459" w:rsidRDefault="00285459" w:rsidP="00357A0E">
      <w:pPr>
        <w:rPr>
          <w:i/>
          <w:iCs/>
        </w:rPr>
      </w:pPr>
    </w:p>
    <w:p w14:paraId="137A9AFD" w14:textId="77777777" w:rsidR="00285459" w:rsidRDefault="00285459" w:rsidP="00357A0E">
      <w:pPr>
        <w:rPr>
          <w:i/>
          <w:iCs/>
        </w:rPr>
      </w:pPr>
    </w:p>
    <w:p w14:paraId="361D6AFD" w14:textId="77777777" w:rsidR="00285459" w:rsidRDefault="00285459" w:rsidP="00357A0E">
      <w:pPr>
        <w:rPr>
          <w:i/>
          <w:iCs/>
        </w:rPr>
      </w:pPr>
    </w:p>
    <w:p w14:paraId="4FD84911" w14:textId="77777777" w:rsidR="00285459" w:rsidRDefault="00285459" w:rsidP="00357A0E">
      <w:pPr>
        <w:rPr>
          <w:i/>
          <w:iCs/>
        </w:rPr>
      </w:pPr>
    </w:p>
    <w:p w14:paraId="11850757" w14:textId="77777777" w:rsidR="00285459" w:rsidRDefault="00285459" w:rsidP="00357A0E">
      <w:pPr>
        <w:rPr>
          <w:i/>
          <w:iCs/>
        </w:rPr>
      </w:pPr>
    </w:p>
    <w:p w14:paraId="769C3938" w14:textId="77777777" w:rsidR="00285459" w:rsidRDefault="00285459" w:rsidP="00357A0E">
      <w:pPr>
        <w:rPr>
          <w:i/>
          <w:iCs/>
        </w:rPr>
      </w:pPr>
    </w:p>
    <w:p w14:paraId="1C23C58B" w14:textId="77777777" w:rsidR="00285459" w:rsidRDefault="00285459" w:rsidP="00357A0E">
      <w:pPr>
        <w:rPr>
          <w:i/>
          <w:iCs/>
        </w:rPr>
      </w:pPr>
    </w:p>
    <w:p w14:paraId="6DC5650C" w14:textId="77777777" w:rsidR="00285459" w:rsidRDefault="00285459" w:rsidP="00357A0E">
      <w:pPr>
        <w:rPr>
          <w:i/>
          <w:iCs/>
        </w:rPr>
      </w:pPr>
    </w:p>
    <w:p w14:paraId="65585183" w14:textId="77777777" w:rsidR="00285459" w:rsidRDefault="00285459" w:rsidP="00357A0E">
      <w:pPr>
        <w:rPr>
          <w:i/>
          <w:iCs/>
        </w:rPr>
      </w:pPr>
    </w:p>
    <w:p w14:paraId="012A8947" w14:textId="77777777" w:rsidR="00285459" w:rsidRDefault="00285459" w:rsidP="00357A0E">
      <w:pPr>
        <w:rPr>
          <w:i/>
          <w:iCs/>
        </w:rPr>
      </w:pPr>
    </w:p>
    <w:p w14:paraId="72D82B4C" w14:textId="77777777" w:rsidR="00285459" w:rsidRDefault="00285459" w:rsidP="00357A0E">
      <w:pPr>
        <w:rPr>
          <w:i/>
          <w:iCs/>
        </w:rPr>
      </w:pPr>
    </w:p>
    <w:p w14:paraId="67025C09" w14:textId="77777777" w:rsidR="00285459" w:rsidRDefault="00285459" w:rsidP="00357A0E">
      <w:pPr>
        <w:rPr>
          <w:i/>
          <w:iCs/>
        </w:rPr>
      </w:pPr>
    </w:p>
    <w:p w14:paraId="517739F8" w14:textId="77777777" w:rsidR="00285459" w:rsidRDefault="00285459" w:rsidP="00357A0E">
      <w:pPr>
        <w:rPr>
          <w:i/>
          <w:iCs/>
        </w:rPr>
      </w:pPr>
    </w:p>
    <w:p w14:paraId="69D7ED81" w14:textId="77777777" w:rsidR="00285459" w:rsidRDefault="00285459" w:rsidP="00357A0E">
      <w:pPr>
        <w:rPr>
          <w:i/>
          <w:iCs/>
        </w:rPr>
      </w:pPr>
    </w:p>
    <w:p w14:paraId="18A98277" w14:textId="77777777" w:rsidR="00285459" w:rsidRDefault="00285459" w:rsidP="00357A0E">
      <w:pPr>
        <w:rPr>
          <w:i/>
          <w:iCs/>
        </w:rPr>
      </w:pPr>
    </w:p>
    <w:p w14:paraId="7E3B4304" w14:textId="77777777" w:rsidR="00285459" w:rsidRDefault="00285459" w:rsidP="00357A0E">
      <w:pPr>
        <w:rPr>
          <w:i/>
          <w:iCs/>
        </w:rPr>
      </w:pPr>
    </w:p>
    <w:p w14:paraId="4DD3CE77" w14:textId="77777777" w:rsidR="00285459" w:rsidRDefault="00285459" w:rsidP="00357A0E">
      <w:pPr>
        <w:rPr>
          <w:i/>
          <w:iCs/>
        </w:rPr>
      </w:pPr>
    </w:p>
    <w:p w14:paraId="25B717EF" w14:textId="77777777" w:rsidR="00285459" w:rsidRDefault="00285459" w:rsidP="00357A0E">
      <w:pPr>
        <w:rPr>
          <w:i/>
          <w:iCs/>
        </w:rPr>
      </w:pPr>
    </w:p>
    <w:p w14:paraId="6AF97682" w14:textId="77777777" w:rsidR="00D166AE" w:rsidRDefault="00D166AE" w:rsidP="00357A0E">
      <w:pPr>
        <w:rPr>
          <w:i/>
          <w:iCs/>
        </w:rPr>
      </w:pPr>
    </w:p>
    <w:p w14:paraId="1DD81CB0" w14:textId="7D6911AA" w:rsidR="00B42D57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 xml:space="preserve">ALGORITHMIE (PARTIE </w:t>
      </w:r>
      <w:r>
        <w:t>2</w:t>
      </w:r>
      <w:r>
        <w:t>)</w:t>
      </w:r>
    </w:p>
    <w:p w14:paraId="0F388D86" w14:textId="42D791FB" w:rsidR="00193190" w:rsidRPr="000F1851" w:rsidRDefault="00047168" w:rsidP="00193190">
      <w:pPr>
        <w:pStyle w:val="Titre2"/>
      </w:pPr>
      <w:r>
        <w:t xml:space="preserve">Problème a resoudre </w:t>
      </w:r>
    </w:p>
    <w:p w14:paraId="4AF4265A" w14:textId="5BBAF91B" w:rsidR="00284016" w:rsidRPr="004345EA" w:rsidRDefault="00047168" w:rsidP="4EDB8E0D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>Problème n° 1 :</w:t>
      </w:r>
    </w:p>
    <w:p w14:paraId="1AE8752D" w14:textId="0F3DF3D6" w:rsidR="00612E12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="007E61BA" w:rsidRPr="007E61BA">
        <w:rPr>
          <w:b/>
          <w:bCs/>
          <w:color w:val="77697A" w:themeColor="accent6" w:themeShade="BF"/>
          <w:sz w:val="32"/>
          <w:szCs w:val="32"/>
        </w:rPr>
        <w:t>S</w:t>
      </w:r>
      <w:r w:rsidRPr="007E61BA">
        <w:rPr>
          <w:b/>
          <w:bCs/>
          <w:color w:val="77697A" w:themeColor="accent6" w:themeShade="BF"/>
          <w:sz w:val="32"/>
          <w:szCs w:val="32"/>
        </w:rPr>
        <w:t>canner</w:t>
      </w:r>
      <w:r>
        <w:rPr>
          <w:color w:val="77697A" w:themeColor="accent6" w:themeShade="BF"/>
          <w:sz w:val="32"/>
          <w:szCs w:val="32"/>
        </w:rPr>
        <w:t xml:space="preserve"> et </w:t>
      </w:r>
      <w:r w:rsidR="007E61BA" w:rsidRPr="007E61BA">
        <w:rPr>
          <w:b/>
          <w:bCs/>
          <w:color w:val="77697A" w:themeColor="accent6" w:themeShade="BF"/>
          <w:sz w:val="32"/>
          <w:szCs w:val="32"/>
        </w:rPr>
        <w:t>P</w:t>
      </w:r>
      <w:r w:rsidRPr="007E61BA">
        <w:rPr>
          <w:b/>
          <w:bCs/>
          <w:color w:val="77697A" w:themeColor="accent6" w:themeShade="BF"/>
          <w:sz w:val="32"/>
          <w:szCs w:val="32"/>
        </w:rPr>
        <w:t>rint</w:t>
      </w:r>
      <w:r>
        <w:rPr>
          <w:color w:val="77697A" w:themeColor="accent6" w:themeShade="BF"/>
          <w:sz w:val="32"/>
          <w:szCs w:val="32"/>
        </w:rPr>
        <w:t>, m</w:t>
      </w:r>
      <w:r w:rsidR="00D544F6">
        <w:rPr>
          <w:color w:val="77697A" w:themeColor="accent6" w:themeShade="BF"/>
          <w:sz w:val="32"/>
          <w:szCs w:val="32"/>
        </w:rPr>
        <w:t xml:space="preserve">e créer un algorithme capable de </w:t>
      </w:r>
      <w:r w:rsidR="00B25FE2">
        <w:rPr>
          <w:color w:val="77697A" w:themeColor="accent6" w:themeShade="BF"/>
          <w:sz w:val="32"/>
          <w:szCs w:val="32"/>
        </w:rPr>
        <w:t>déterminer si deux nombres sont supérieur, inférieur à l’un l’autre</w:t>
      </w:r>
      <w:r w:rsidR="00612E12">
        <w:rPr>
          <w:color w:val="77697A" w:themeColor="accent6" w:themeShade="BF"/>
          <w:sz w:val="32"/>
          <w:szCs w:val="32"/>
        </w:rPr>
        <w:t>.</w:t>
      </w:r>
    </w:p>
    <w:p w14:paraId="5D717FA0" w14:textId="77777777" w:rsidR="00612E12" w:rsidRPr="00612E12" w:rsidRDefault="00612E12" w:rsidP="4EDB8E0D">
      <w:pPr>
        <w:rPr>
          <w:b/>
          <w:bCs/>
          <w:color w:val="0070C0"/>
          <w:sz w:val="32"/>
          <w:szCs w:val="32"/>
        </w:rPr>
      </w:pPr>
    </w:p>
    <w:p w14:paraId="4FCEF219" w14:textId="1EAD6885" w:rsidR="00284016" w:rsidRPr="00612E12" w:rsidRDefault="00612E12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Résultat</w:t>
      </w:r>
      <w:r w:rsidR="00B25FE2" w:rsidRPr="00612E12">
        <w:rPr>
          <w:b/>
          <w:bCs/>
          <w:color w:val="0070C0"/>
          <w:sz w:val="32"/>
          <w:szCs w:val="32"/>
        </w:rPr>
        <w:t xml:space="preserve"> attendu :</w:t>
      </w:r>
    </w:p>
    <w:p w14:paraId="3C9E3A3D" w14:textId="77777777" w:rsidR="00B25FE2" w:rsidRPr="00612E12" w:rsidRDefault="00B25FE2" w:rsidP="4EDB8E0D">
      <w:pPr>
        <w:rPr>
          <w:b/>
          <w:bCs/>
          <w:color w:val="0070C0"/>
          <w:sz w:val="32"/>
          <w:szCs w:val="32"/>
        </w:rPr>
      </w:pPr>
    </w:p>
    <w:p w14:paraId="6455C6F9" w14:textId="5B473CF1" w:rsidR="00B25FE2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Votre valeur de a :</w:t>
      </w:r>
    </w:p>
    <w:p w14:paraId="466AC945" w14:textId="09B82400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5</w:t>
      </w:r>
    </w:p>
    <w:p w14:paraId="439E4C29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6E4557A7" w14:textId="0844CE80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Votre valeur de b :</w:t>
      </w:r>
    </w:p>
    <w:p w14:paraId="1FFA4DA2" w14:textId="2B1C042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5</w:t>
      </w:r>
    </w:p>
    <w:p w14:paraId="3984DFED" w14:textId="77777777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</w:p>
    <w:p w14:paraId="4DBD1AE4" w14:textId="35B3073E" w:rsidR="00CA4950" w:rsidRPr="00612E12" w:rsidRDefault="00CA4950" w:rsidP="4EDB8E0D">
      <w:pPr>
        <w:rPr>
          <w:b/>
          <w:bCs/>
          <w:color w:val="0070C0"/>
          <w:sz w:val="32"/>
          <w:szCs w:val="32"/>
        </w:rPr>
      </w:pPr>
      <w:r w:rsidRPr="00612E12">
        <w:rPr>
          <w:b/>
          <w:bCs/>
          <w:color w:val="0070C0"/>
          <w:sz w:val="32"/>
          <w:szCs w:val="32"/>
        </w:rPr>
        <w:t>Après comparaison : a et b sont égaux</w:t>
      </w:r>
    </w:p>
    <w:p w14:paraId="49B7FA47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93B374B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4F7D75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0C37DD80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68B43BB1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1C46B784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3EA393E5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18BF0325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56998584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5FF95828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D3826CA" w14:textId="77777777" w:rsidR="00CA4950" w:rsidRDefault="00CA4950" w:rsidP="4EDB8E0D">
      <w:pPr>
        <w:rPr>
          <w:color w:val="77697A" w:themeColor="accent6" w:themeShade="BF"/>
          <w:sz w:val="32"/>
          <w:szCs w:val="32"/>
        </w:rPr>
      </w:pPr>
    </w:p>
    <w:p w14:paraId="2CDCD3A5" w14:textId="23B1586B" w:rsidR="00CA4950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t xml:space="preserve">ALGORITHMIE (PARTIE </w:t>
      </w:r>
      <w:r>
        <w:t>2</w:t>
      </w:r>
      <w:r>
        <w:t>)</w:t>
      </w:r>
    </w:p>
    <w:p w14:paraId="7881013B" w14:textId="578C8E9D" w:rsidR="00612E12" w:rsidRPr="00612E12" w:rsidRDefault="00612E12" w:rsidP="00612E12">
      <w:pPr>
        <w:pStyle w:val="Titre2"/>
      </w:pPr>
      <w:r>
        <w:t>Problème a resoudr</w:t>
      </w:r>
      <w:r w:rsidR="00B42D57">
        <w:t>e</w:t>
      </w:r>
    </w:p>
    <w:p w14:paraId="7AD646AA" w14:textId="0AA82A27" w:rsidR="00CA4950" w:rsidRPr="004345EA" w:rsidRDefault="00CA4950" w:rsidP="00CA4950">
      <w:pPr>
        <w:rPr>
          <w:b/>
          <w:bCs/>
          <w:color w:val="77697A" w:themeColor="accent6" w:themeShade="BF"/>
          <w:sz w:val="44"/>
          <w:szCs w:val="44"/>
        </w:rPr>
      </w:pPr>
      <w:r w:rsidRPr="004345EA">
        <w:rPr>
          <w:b/>
          <w:bCs/>
          <w:color w:val="77697A" w:themeColor="accent6" w:themeShade="BF"/>
          <w:sz w:val="44"/>
          <w:szCs w:val="44"/>
        </w:rPr>
        <w:t xml:space="preserve">Problème n° </w:t>
      </w:r>
      <w:r w:rsidRPr="004345EA">
        <w:rPr>
          <w:b/>
          <w:bCs/>
          <w:color w:val="77697A" w:themeColor="accent6" w:themeShade="BF"/>
          <w:sz w:val="44"/>
          <w:szCs w:val="44"/>
        </w:rPr>
        <w:t>2</w:t>
      </w:r>
      <w:r w:rsidRPr="004345EA">
        <w:rPr>
          <w:b/>
          <w:bCs/>
          <w:color w:val="77697A" w:themeColor="accent6" w:themeShade="BF"/>
          <w:sz w:val="44"/>
          <w:szCs w:val="44"/>
        </w:rPr>
        <w:t> :</w:t>
      </w:r>
    </w:p>
    <w:p w14:paraId="34C41644" w14:textId="0E84BA5B" w:rsidR="00CA4950" w:rsidRDefault="002B62D3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r>
        <w:rPr>
          <w:color w:val="77697A" w:themeColor="accent6" w:themeShade="BF"/>
          <w:sz w:val="32"/>
          <w:szCs w:val="32"/>
        </w:rPr>
        <w:t xml:space="preserve">, me faire </w:t>
      </w:r>
      <w:r w:rsidR="00A709D4">
        <w:rPr>
          <w:color w:val="77697A" w:themeColor="accent6" w:themeShade="BF"/>
          <w:sz w:val="32"/>
          <w:szCs w:val="32"/>
        </w:rPr>
        <w:t>un algorithme</w:t>
      </w:r>
      <w:r>
        <w:rPr>
          <w:color w:val="77697A" w:themeColor="accent6" w:themeShade="BF"/>
          <w:sz w:val="32"/>
          <w:szCs w:val="32"/>
        </w:rPr>
        <w:t xml:space="preserve"> qui vous permet de boire une bouteille</w:t>
      </w:r>
      <w:r w:rsidR="009B7159">
        <w:rPr>
          <w:color w:val="77697A" w:themeColor="accent6" w:themeShade="BF"/>
          <w:sz w:val="32"/>
          <w:szCs w:val="32"/>
        </w:rPr>
        <w:t xml:space="preserve"> (1L)</w:t>
      </w:r>
      <w:r>
        <w:rPr>
          <w:color w:val="77697A" w:themeColor="accent6" w:themeShade="BF"/>
          <w:sz w:val="32"/>
          <w:szCs w:val="32"/>
        </w:rPr>
        <w:t xml:space="preserve"> jusqu’à ce qu’elle soit vide. </w:t>
      </w:r>
      <w:r w:rsidR="009B7159">
        <w:rPr>
          <w:color w:val="77697A" w:themeColor="accent6" w:themeShade="BF"/>
          <w:sz w:val="32"/>
          <w:szCs w:val="32"/>
        </w:rPr>
        <w:t>Vous buvez la bouteille en une unité de centilitre</w:t>
      </w:r>
      <w:r w:rsidR="009D42DC">
        <w:rPr>
          <w:color w:val="77697A" w:themeColor="accent6" w:themeShade="BF"/>
          <w:sz w:val="32"/>
          <w:szCs w:val="32"/>
        </w:rPr>
        <w:t>, une fois le litre de la bouteille à 0, le programme s’arrête</w:t>
      </w:r>
    </w:p>
    <w:p w14:paraId="5F3D5C2D" w14:textId="77777777" w:rsidR="009D42DC" w:rsidRDefault="009D42DC" w:rsidP="4EDB8E0D">
      <w:pPr>
        <w:rPr>
          <w:color w:val="77697A" w:themeColor="accent6" w:themeShade="BF"/>
          <w:sz w:val="32"/>
          <w:szCs w:val="32"/>
        </w:rPr>
      </w:pPr>
    </w:p>
    <w:p w14:paraId="5E49749B" w14:textId="09F1CD98" w:rsidR="009D42DC" w:rsidRPr="00D466B5" w:rsidRDefault="009D42DC" w:rsidP="4EDB8E0D">
      <w:pPr>
        <w:rPr>
          <w:b/>
          <w:bCs/>
          <w:color w:val="0070C0"/>
          <w:sz w:val="32"/>
          <w:szCs w:val="32"/>
        </w:rPr>
      </w:pPr>
      <w:r w:rsidRPr="00D466B5">
        <w:rPr>
          <w:b/>
          <w:bCs/>
          <w:color w:val="0070C0"/>
          <w:sz w:val="32"/>
          <w:szCs w:val="32"/>
        </w:rPr>
        <w:t>Résultat attendu :</w:t>
      </w:r>
    </w:p>
    <w:p w14:paraId="22198899" w14:textId="150CE51E" w:rsidR="009D42DC" w:rsidRPr="00D466B5" w:rsidRDefault="009D42DC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 xml:space="preserve">Vous avez 100cl dans votre bouteille, </w:t>
      </w:r>
      <w:r w:rsidR="00477A50" w:rsidRPr="00D466B5">
        <w:rPr>
          <w:color w:val="0070C0"/>
          <w:sz w:val="32"/>
          <w:szCs w:val="32"/>
        </w:rPr>
        <w:t>combien de centilitre vous voulez boire ? :</w:t>
      </w:r>
    </w:p>
    <w:p w14:paraId="66197E7C" w14:textId="1EC3D0F5" w:rsidR="00477A50" w:rsidRPr="00D466B5" w:rsidRDefault="00477A50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50</w:t>
      </w:r>
    </w:p>
    <w:p w14:paraId="3C33BA4D" w14:textId="15739164" w:rsidR="00477A50" w:rsidRPr="00D466B5" w:rsidRDefault="00477A50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Vous avez bu 50</w:t>
      </w:r>
      <w:r w:rsidR="001322FB" w:rsidRPr="00D466B5">
        <w:rPr>
          <w:color w:val="0070C0"/>
          <w:sz w:val="32"/>
          <w:szCs w:val="32"/>
        </w:rPr>
        <w:t>cl.</w:t>
      </w:r>
      <w:r w:rsidRPr="00D466B5">
        <w:rPr>
          <w:color w:val="0070C0"/>
          <w:sz w:val="32"/>
          <w:szCs w:val="32"/>
        </w:rPr>
        <w:t xml:space="preserve"> </w:t>
      </w:r>
      <w:r w:rsidR="001322FB" w:rsidRPr="00D466B5">
        <w:rPr>
          <w:color w:val="0070C0"/>
          <w:sz w:val="32"/>
          <w:szCs w:val="32"/>
        </w:rPr>
        <w:t>Il reste encore 50cl dans votre bouteille.</w:t>
      </w:r>
    </w:p>
    <w:p w14:paraId="3D633C65" w14:textId="5EF83947" w:rsidR="00477A50" w:rsidRPr="00D466B5" w:rsidRDefault="001322FB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 xml:space="preserve">Vous avez </w:t>
      </w:r>
      <w:r w:rsidRPr="00D466B5">
        <w:rPr>
          <w:color w:val="0070C0"/>
          <w:sz w:val="32"/>
          <w:szCs w:val="32"/>
        </w:rPr>
        <w:t>50</w:t>
      </w:r>
      <w:r w:rsidRPr="00D466B5">
        <w:rPr>
          <w:color w:val="0070C0"/>
          <w:sz w:val="32"/>
          <w:szCs w:val="32"/>
        </w:rPr>
        <w:t>cl dans votre bouteille, combien de centilitre vous voulez boire ?</w:t>
      </w:r>
      <w:r w:rsidRPr="00D466B5">
        <w:rPr>
          <w:color w:val="0070C0"/>
          <w:sz w:val="32"/>
          <w:szCs w:val="32"/>
        </w:rPr>
        <w:t> :</w:t>
      </w:r>
    </w:p>
    <w:p w14:paraId="4D121609" w14:textId="52764E42" w:rsidR="001322FB" w:rsidRPr="00D466B5" w:rsidRDefault="001322FB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50</w:t>
      </w:r>
    </w:p>
    <w:p w14:paraId="73FEC5FB" w14:textId="50A11DFE" w:rsidR="004E071D" w:rsidRPr="00D466B5" w:rsidRDefault="004E071D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Vous avez bu 50cl. Votre bouteille est vide</w:t>
      </w:r>
    </w:p>
    <w:p w14:paraId="6EFE53A9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7E832F76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4163AF90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114C3EC5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DB1C3D9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04A8506C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A4657D4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66B48C4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077D6F4C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78E7818" w14:textId="77777777" w:rsidR="004E071D" w:rsidRDefault="004E071D" w:rsidP="4EDB8E0D">
      <w:pPr>
        <w:rPr>
          <w:color w:val="77697A" w:themeColor="accent6" w:themeShade="BF"/>
          <w:sz w:val="32"/>
          <w:szCs w:val="32"/>
        </w:rPr>
      </w:pPr>
    </w:p>
    <w:p w14:paraId="566AA265" w14:textId="2FEC1CB6" w:rsidR="004E071D" w:rsidRPr="00B42D57" w:rsidRDefault="00B42D57" w:rsidP="00B42D57">
      <w:pPr>
        <w:pStyle w:val="Titre1"/>
        <w:pBdr>
          <w:top w:val="single" w:sz="24" w:space="0" w:color="498CF1"/>
          <w:left w:val="single" w:sz="24" w:space="0" w:color="498CF1"/>
          <w:bottom w:val="single" w:sz="24" w:space="0" w:color="498CF1"/>
          <w:right w:val="single" w:sz="24" w:space="0" w:color="498CF1"/>
        </w:pBdr>
      </w:pPr>
      <w:r>
        <w:lastRenderedPageBreak/>
        <w:t xml:space="preserve">ALGORITHMIE (PARTIE </w:t>
      </w:r>
      <w:r>
        <w:t>2</w:t>
      </w:r>
      <w:r>
        <w:t>)</w:t>
      </w:r>
    </w:p>
    <w:p w14:paraId="10AA472E" w14:textId="034099DD" w:rsidR="004E071D" w:rsidRPr="00612E12" w:rsidRDefault="00612E12" w:rsidP="00612E12">
      <w:pPr>
        <w:pStyle w:val="Titre2"/>
      </w:pPr>
      <w:r>
        <w:t>Problème a resoudre</w:t>
      </w:r>
    </w:p>
    <w:p w14:paraId="67EE3819" w14:textId="2D95C0F1" w:rsidR="004E071D" w:rsidRPr="004345EA" w:rsidRDefault="004E071D" w:rsidP="004E071D">
      <w:pPr>
        <w:rPr>
          <w:b/>
          <w:bCs/>
          <w:color w:val="77697A" w:themeColor="accent6" w:themeShade="BF"/>
          <w:sz w:val="40"/>
          <w:szCs w:val="40"/>
        </w:rPr>
      </w:pPr>
      <w:r w:rsidRPr="004345EA">
        <w:rPr>
          <w:b/>
          <w:bCs/>
          <w:color w:val="77697A" w:themeColor="accent6" w:themeShade="BF"/>
          <w:sz w:val="40"/>
          <w:szCs w:val="40"/>
        </w:rPr>
        <w:t xml:space="preserve">Problème n° </w:t>
      </w:r>
      <w:r w:rsidRPr="004345EA">
        <w:rPr>
          <w:b/>
          <w:bCs/>
          <w:color w:val="77697A" w:themeColor="accent6" w:themeShade="BF"/>
          <w:sz w:val="40"/>
          <w:szCs w:val="40"/>
        </w:rPr>
        <w:t>3</w:t>
      </w:r>
      <w:r w:rsidRPr="004345EA">
        <w:rPr>
          <w:b/>
          <w:bCs/>
          <w:color w:val="77697A" w:themeColor="accent6" w:themeShade="BF"/>
          <w:sz w:val="40"/>
          <w:szCs w:val="40"/>
        </w:rPr>
        <w:t> :</w:t>
      </w:r>
    </w:p>
    <w:p w14:paraId="4C429F1D" w14:textId="1D145C56" w:rsidR="004E071D" w:rsidRDefault="009E318C" w:rsidP="4EDB8E0D">
      <w:pPr>
        <w:rPr>
          <w:color w:val="77697A" w:themeColor="accent6" w:themeShade="BF"/>
          <w:sz w:val="32"/>
          <w:szCs w:val="32"/>
        </w:rPr>
      </w:pPr>
      <w:r>
        <w:rPr>
          <w:color w:val="77697A" w:themeColor="accent6" w:themeShade="BF"/>
          <w:sz w:val="32"/>
          <w:szCs w:val="32"/>
        </w:rPr>
        <w:t xml:space="preserve">A l’aide de </w:t>
      </w:r>
      <w:r w:rsidRPr="004345EA">
        <w:rPr>
          <w:b/>
          <w:bCs/>
          <w:color w:val="77697A" w:themeColor="accent6" w:themeShade="BF"/>
          <w:sz w:val="32"/>
          <w:szCs w:val="32"/>
        </w:rPr>
        <w:t>Scanner</w:t>
      </w:r>
      <w:r>
        <w:rPr>
          <w:color w:val="77697A" w:themeColor="accent6" w:themeShade="BF"/>
          <w:sz w:val="32"/>
          <w:szCs w:val="32"/>
        </w:rPr>
        <w:t xml:space="preserve"> et </w:t>
      </w:r>
      <w:r w:rsidRPr="004345EA">
        <w:rPr>
          <w:b/>
          <w:bCs/>
          <w:color w:val="77697A" w:themeColor="accent6" w:themeShade="BF"/>
          <w:sz w:val="32"/>
          <w:szCs w:val="32"/>
        </w:rPr>
        <w:t>Print</w:t>
      </w:r>
      <w:r>
        <w:rPr>
          <w:color w:val="77697A" w:themeColor="accent6" w:themeShade="BF"/>
          <w:sz w:val="32"/>
          <w:szCs w:val="32"/>
        </w:rPr>
        <w:t xml:space="preserve">, </w:t>
      </w:r>
      <w:r w:rsidR="00BE792B">
        <w:rPr>
          <w:color w:val="77697A" w:themeColor="accent6" w:themeShade="BF"/>
          <w:sz w:val="32"/>
          <w:szCs w:val="32"/>
        </w:rPr>
        <w:t xml:space="preserve">me faire un compte à rebours qui commence à 10, puis </w:t>
      </w:r>
      <w:r w:rsidR="004345EA">
        <w:rPr>
          <w:color w:val="77697A" w:themeColor="accent6" w:themeShade="BF"/>
          <w:sz w:val="32"/>
          <w:szCs w:val="32"/>
        </w:rPr>
        <w:t>arrivé</w:t>
      </w:r>
      <w:r w:rsidR="00BE792B">
        <w:rPr>
          <w:color w:val="77697A" w:themeColor="accent6" w:themeShade="BF"/>
          <w:sz w:val="32"/>
          <w:szCs w:val="32"/>
        </w:rPr>
        <w:t xml:space="preserve"> à 0, il affiche bonne année 2026. Le compte à rebours ne </w:t>
      </w:r>
      <w:r w:rsidR="004345EA">
        <w:rPr>
          <w:color w:val="77697A" w:themeColor="accent6" w:themeShade="BF"/>
          <w:sz w:val="32"/>
          <w:szCs w:val="32"/>
        </w:rPr>
        <w:t xml:space="preserve">se lancera pas tant que vous répondez </w:t>
      </w:r>
      <w:r w:rsidR="004345EA" w:rsidRPr="004345EA">
        <w:rPr>
          <w:b/>
          <w:bCs/>
          <w:color w:val="77697A" w:themeColor="accent6" w:themeShade="BF"/>
          <w:sz w:val="32"/>
          <w:szCs w:val="32"/>
        </w:rPr>
        <w:t>true</w:t>
      </w:r>
      <w:r w:rsidR="004345EA">
        <w:rPr>
          <w:color w:val="77697A" w:themeColor="accent6" w:themeShade="BF"/>
          <w:sz w:val="32"/>
          <w:szCs w:val="32"/>
        </w:rPr>
        <w:t xml:space="preserve"> à la question.</w:t>
      </w:r>
    </w:p>
    <w:p w14:paraId="3E03AD8A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6A39EB4F" w14:textId="34194329" w:rsidR="004345EA" w:rsidRPr="00D466B5" w:rsidRDefault="004345EA" w:rsidP="4EDB8E0D">
      <w:pPr>
        <w:rPr>
          <w:b/>
          <w:bCs/>
          <w:color w:val="0070C0"/>
          <w:sz w:val="32"/>
          <w:szCs w:val="32"/>
        </w:rPr>
      </w:pPr>
      <w:r w:rsidRPr="00D466B5">
        <w:rPr>
          <w:b/>
          <w:bCs/>
          <w:color w:val="0070C0"/>
          <w:sz w:val="32"/>
          <w:szCs w:val="32"/>
        </w:rPr>
        <w:t>Résultat attendu :</w:t>
      </w:r>
    </w:p>
    <w:p w14:paraId="6BD4DAB6" w14:textId="3DB6352F" w:rsidR="007E61BA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Voulez-vous lancez le compte à rebours ?</w:t>
      </w:r>
    </w:p>
    <w:p w14:paraId="6B359F60" w14:textId="302F835C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true</w:t>
      </w:r>
    </w:p>
    <w:p w14:paraId="72D537B2" w14:textId="12049E5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Lancement du compte à rebours ….</w:t>
      </w:r>
    </w:p>
    <w:p w14:paraId="3DC211F6" w14:textId="51E403C9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10</w:t>
      </w:r>
    </w:p>
    <w:p w14:paraId="3A5B76A5" w14:textId="61E37394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9</w:t>
      </w:r>
    </w:p>
    <w:p w14:paraId="3F3B7848" w14:textId="67823972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8</w:t>
      </w:r>
    </w:p>
    <w:p w14:paraId="5A47DACE" w14:textId="11A1F8B1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7</w:t>
      </w:r>
    </w:p>
    <w:p w14:paraId="3DB9E143" w14:textId="1F038EE6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6</w:t>
      </w:r>
    </w:p>
    <w:p w14:paraId="69E222AB" w14:textId="2358E007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5</w:t>
      </w:r>
    </w:p>
    <w:p w14:paraId="77E22F6A" w14:textId="42CA8B6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4</w:t>
      </w:r>
    </w:p>
    <w:p w14:paraId="5E0BBF3D" w14:textId="03B476E2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3</w:t>
      </w:r>
    </w:p>
    <w:p w14:paraId="11627DF3" w14:textId="0A869BD0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2</w:t>
      </w:r>
    </w:p>
    <w:p w14:paraId="453A12AF" w14:textId="5FEBAE58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1</w:t>
      </w:r>
    </w:p>
    <w:p w14:paraId="7749E263" w14:textId="45B212B3" w:rsidR="009049E6" w:rsidRPr="00D466B5" w:rsidRDefault="009049E6" w:rsidP="4EDB8E0D">
      <w:pPr>
        <w:rPr>
          <w:color w:val="0070C0"/>
          <w:sz w:val="32"/>
          <w:szCs w:val="32"/>
        </w:rPr>
      </w:pPr>
      <w:r w:rsidRPr="00D466B5">
        <w:rPr>
          <w:color w:val="0070C0"/>
          <w:sz w:val="32"/>
          <w:szCs w:val="32"/>
        </w:rPr>
        <w:t>Bonne année 202</w:t>
      </w:r>
      <w:r w:rsidR="00D466B5" w:rsidRPr="00D466B5">
        <w:rPr>
          <w:color w:val="0070C0"/>
          <w:sz w:val="32"/>
          <w:szCs w:val="32"/>
        </w:rPr>
        <w:t>6</w:t>
      </w:r>
      <w:r w:rsidRPr="00D466B5">
        <w:rPr>
          <w:color w:val="0070C0"/>
          <w:sz w:val="32"/>
          <w:szCs w:val="32"/>
        </w:rPr>
        <w:t> !!!</w:t>
      </w:r>
    </w:p>
    <w:p w14:paraId="4AABC606" w14:textId="77777777" w:rsidR="004345EA" w:rsidRDefault="004345EA" w:rsidP="4EDB8E0D">
      <w:pPr>
        <w:rPr>
          <w:color w:val="77697A" w:themeColor="accent6" w:themeShade="BF"/>
          <w:sz w:val="32"/>
          <w:szCs w:val="32"/>
        </w:rPr>
      </w:pPr>
    </w:p>
    <w:p w14:paraId="4CFFABC8" w14:textId="768FF0EE" w:rsidR="00A55B6D" w:rsidRPr="00A55B6D" w:rsidRDefault="00A55B6D" w:rsidP="4EDB8E0D">
      <w:pPr>
        <w:rPr>
          <w:color w:val="EE0000"/>
          <w:sz w:val="32"/>
          <w:szCs w:val="32"/>
        </w:rPr>
      </w:pPr>
      <w:r w:rsidRPr="00A55B6D">
        <w:rPr>
          <w:b/>
          <w:bCs/>
          <w:color w:val="EE0000"/>
          <w:sz w:val="32"/>
          <w:szCs w:val="32"/>
        </w:rPr>
        <w:t>Note :</w:t>
      </w:r>
      <w:r w:rsidRPr="00A55B6D">
        <w:rPr>
          <w:color w:val="EE0000"/>
          <w:sz w:val="32"/>
          <w:szCs w:val="32"/>
        </w:rPr>
        <w:t xml:space="preserve"> Si vous mettez </w:t>
      </w:r>
      <w:r w:rsidRPr="00D466B5">
        <w:rPr>
          <w:b/>
          <w:bCs/>
          <w:color w:val="EE0000"/>
          <w:sz w:val="32"/>
          <w:szCs w:val="32"/>
        </w:rPr>
        <w:t>false</w:t>
      </w:r>
      <w:r w:rsidRPr="00A55B6D">
        <w:rPr>
          <w:color w:val="EE0000"/>
          <w:sz w:val="32"/>
          <w:szCs w:val="32"/>
        </w:rPr>
        <w:t xml:space="preserve"> à la première question le compte à rebours ne se lance pas juste afficher un message </w:t>
      </w:r>
      <w:r w:rsidR="00126791">
        <w:rPr>
          <w:color w:val="EE0000"/>
          <w:sz w:val="32"/>
          <w:szCs w:val="32"/>
        </w:rPr>
        <w:t>« </w:t>
      </w:r>
      <w:r w:rsidRPr="00A55B6D">
        <w:rPr>
          <w:color w:val="EE0000"/>
          <w:sz w:val="32"/>
          <w:szCs w:val="32"/>
        </w:rPr>
        <w:t>compte à rebours annul</w:t>
      </w:r>
      <w:r w:rsidR="00126791">
        <w:rPr>
          <w:color w:val="EE0000"/>
          <w:sz w:val="32"/>
          <w:szCs w:val="32"/>
        </w:rPr>
        <w:t>é »</w:t>
      </w:r>
      <w:r w:rsidRPr="00A55B6D">
        <w:rPr>
          <w:color w:val="EE0000"/>
          <w:sz w:val="32"/>
          <w:szCs w:val="32"/>
        </w:rPr>
        <w:t> !</w:t>
      </w:r>
    </w:p>
    <w:p w14:paraId="1A0A5534" w14:textId="77777777" w:rsidR="001322FB" w:rsidRPr="005E21B4" w:rsidRDefault="001322FB" w:rsidP="4EDB8E0D">
      <w:pPr>
        <w:rPr>
          <w:color w:val="77697A" w:themeColor="accent6" w:themeShade="BF"/>
          <w:sz w:val="32"/>
          <w:szCs w:val="32"/>
        </w:rPr>
      </w:pPr>
    </w:p>
    <w:p w14:paraId="6618B2F9" w14:textId="77777777" w:rsidR="00284016" w:rsidRPr="003B6135" w:rsidRDefault="00284016" w:rsidP="4EDB8E0D">
      <w:pPr>
        <w:rPr>
          <w:color w:val="77697A" w:themeColor="accent6" w:themeShade="BF"/>
          <w:sz w:val="32"/>
          <w:szCs w:val="32"/>
        </w:rPr>
      </w:pPr>
    </w:p>
    <w:p w14:paraId="26BEFB3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4B5226A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04BC27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D3746BC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723481FB" w14:textId="2E3D1DE0" w:rsidR="00284016" w:rsidRDefault="00995804" w:rsidP="00995804">
      <w:pPr>
        <w:jc w:val="center"/>
        <w:rPr>
          <w:b/>
          <w:bCs/>
          <w:color w:val="77697A" w:themeColor="accent6" w:themeShade="BF"/>
          <w:sz w:val="32"/>
          <w:szCs w:val="32"/>
        </w:rPr>
      </w:pPr>
      <w:r>
        <w:rPr>
          <w:noProof/>
        </w:rPr>
        <w:drawing>
          <wp:inline distT="0" distB="0" distL="0" distR="0" wp14:anchorId="13069216" wp14:editId="26C9FEB5">
            <wp:extent cx="4610100" cy="2476500"/>
            <wp:effectExtent l="0" t="0" r="0" b="0"/>
            <wp:docPr id="852840167" name="Image 1" descr="L'échec est la clé de la réussite ! | Vieilles citations, Je gagne, Citation  prom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'échec est la clé de la réussite ! | Vieilles citations, Je gagne, Citation  promes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DEB3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181C770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C690EC9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5A54E0A1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29CDA40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6F76CFD4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97367F5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0D389609" w14:textId="77777777" w:rsidR="00284016" w:rsidRDefault="00284016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D12A4B3" w14:textId="21598EFB" w:rsidR="4EDB8E0D" w:rsidRDefault="4EDB8E0D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235F57EA" w14:textId="77777777" w:rsidR="00D3364A" w:rsidRDefault="00D3364A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32EA69A3" w14:textId="77777777" w:rsidR="00D3364A" w:rsidRDefault="00D3364A" w:rsidP="4EDB8E0D">
      <w:pPr>
        <w:rPr>
          <w:b/>
          <w:bCs/>
          <w:color w:val="77697A" w:themeColor="accent6" w:themeShade="BF"/>
          <w:sz w:val="32"/>
          <w:szCs w:val="32"/>
        </w:rPr>
      </w:pPr>
    </w:p>
    <w:p w14:paraId="4213939E" w14:textId="0B3B5A91" w:rsidR="00531D48" w:rsidRPr="00053F42" w:rsidRDefault="00531D48" w:rsidP="4EDB8E0D">
      <w:pPr>
        <w:jc w:val="center"/>
        <w:rPr>
          <w:b/>
          <w:bCs/>
          <w:color w:val="77697A" w:themeColor="accent6" w:themeShade="BF"/>
          <w:sz w:val="32"/>
          <w:szCs w:val="32"/>
        </w:rPr>
      </w:pPr>
    </w:p>
    <w:sectPr w:rsidR="00531D48" w:rsidRPr="00053F42" w:rsidSect="00EE1684">
      <w:headerReference w:type="default" r:id="rId14"/>
      <w:footerReference w:type="default" r:id="rId15"/>
      <w:footerReference w:type="first" r:id="rId16"/>
      <w:pgSz w:w="11906" w:h="16838" w:code="9"/>
      <w:pgMar w:top="568" w:right="566" w:bottom="720" w:left="567" w:header="454" w:footer="18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F141B" w14:textId="77777777" w:rsidR="00AF11B7" w:rsidRDefault="00AF11B7" w:rsidP="00A37D20">
      <w:r>
        <w:separator/>
      </w:r>
    </w:p>
  </w:endnote>
  <w:endnote w:type="continuationSeparator" w:id="0">
    <w:p w14:paraId="49387095" w14:textId="77777777" w:rsidR="00AF11B7" w:rsidRDefault="00AF11B7" w:rsidP="00A37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1633" w14:textId="0155FA46" w:rsidR="00AA6CC2" w:rsidRPr="00AA6CC2" w:rsidRDefault="001D177A" w:rsidP="001D177A">
    <w:pPr>
      <w:rPr>
        <w:rFonts w:eastAsiaTheme="majorEastAsia"/>
        <w:b/>
        <w:color w:val="808080" w:themeColor="background1" w:themeShade="80"/>
      </w:rPr>
    </w:pPr>
    <w:r>
      <w:rPr>
        <w:rFonts w:eastAsiaTheme="majorEastAsia"/>
        <w:noProof/>
      </w:rPr>
      <w:drawing>
        <wp:inline distT="0" distB="0" distL="0" distR="0" wp14:anchorId="4AE18BE3" wp14:editId="0EF7D7C9">
          <wp:extent cx="849721" cy="298450"/>
          <wp:effectExtent l="0" t="0" r="7620" b="6350"/>
          <wp:docPr id="784803075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540" cy="307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Theme="majorEastAsia"/>
      </w:rPr>
      <w:t xml:space="preserve">                                                                                                                                                                        </w:t>
    </w:r>
    <w:r w:rsidR="00DF3675" w:rsidRPr="00DF3675">
      <w:rPr>
        <w:rFonts w:eastAsiaTheme="majorEastAsia"/>
      </w:rPr>
      <w:t xml:space="preserve"> </w:t>
    </w:r>
    <w:sdt>
      <w:sdtPr>
        <w:rPr>
          <w:rFonts w:eastAsiaTheme="majorEastAsia"/>
          <w:i/>
          <w:color w:val="808080" w:themeColor="background1" w:themeShade="80"/>
        </w:rPr>
        <w:alias w:val="Titre "/>
        <w:tag w:val=""/>
        <w:id w:val="154633552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i/>
            <w:color w:val="808080" w:themeColor="background1" w:themeShade="80"/>
          </w:rPr>
          <w:t>Algorithmie</w:t>
        </w:r>
      </w:sdtContent>
    </w:sdt>
    <w:r w:rsidR="00DF3675" w:rsidRPr="002C1218">
      <w:rPr>
        <w:rFonts w:eastAsiaTheme="majorEastAsia"/>
        <w:color w:val="808080" w:themeColor="background1" w:themeShade="80"/>
      </w:rPr>
      <w:t xml:space="preserve">  | </w:t>
    </w:r>
    <w:r w:rsidR="00844966" w:rsidRPr="002C1218">
      <w:rPr>
        <w:rFonts w:eastAsiaTheme="majorEastAsia"/>
        <w:color w:val="808080" w:themeColor="background1" w:themeShade="80"/>
      </w:rPr>
      <w:t xml:space="preserve">Page </w:t>
    </w:r>
    <w:r w:rsidR="00844966" w:rsidRPr="002C1218">
      <w:rPr>
        <w:rFonts w:eastAsiaTheme="majorEastAsia"/>
        <w:b/>
        <w:color w:val="808080" w:themeColor="background1" w:themeShade="80"/>
      </w:rPr>
      <w:fldChar w:fldCharType="begin"/>
    </w:r>
    <w:r w:rsidR="00844966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844966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844966" w:rsidRPr="002C1218">
      <w:rPr>
        <w:rFonts w:eastAsiaTheme="majorEastAsia"/>
        <w:b/>
        <w:color w:val="808080" w:themeColor="background1" w:themeShade="80"/>
      </w:rPr>
      <w:fldChar w:fldCharType="end"/>
    </w:r>
    <w:r w:rsidR="00414C38">
      <w:rPr>
        <w:rFonts w:eastAsiaTheme="majorEastAsia"/>
        <w:b/>
        <w:color w:val="808080" w:themeColor="background1" w:themeShade="80"/>
      </w:rPr>
      <w:t xml:space="preserve"> </w:t>
    </w:r>
    <w:r w:rsidR="00AA6CC2">
      <w:rPr>
        <w:rFonts w:eastAsiaTheme="majorEastAsia"/>
        <w:b/>
        <w:color w:val="808080" w:themeColor="background1" w:themeShade="80"/>
      </w:rPr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3"/>
      <w:gridCol w:w="2155"/>
      <w:gridCol w:w="1077"/>
      <w:gridCol w:w="2155"/>
      <w:gridCol w:w="2693"/>
    </w:tblGrid>
    <w:tr w:rsidR="00AF19F2" w14:paraId="1F4610B6" w14:textId="77777777" w:rsidTr="000E67DE">
      <w:trPr>
        <w:trHeight w:hRule="exact" w:val="292"/>
        <w:jc w:val="center"/>
      </w:trPr>
      <w:tc>
        <w:tcPr>
          <w:tcW w:w="1250" w:type="pct"/>
          <w:vAlign w:val="center"/>
        </w:tcPr>
        <w:p w14:paraId="72467439" w14:textId="58DBEA78" w:rsidR="009C0714" w:rsidRPr="000E67DE" w:rsidRDefault="003D4E55" w:rsidP="00016A68">
          <w:pPr>
            <w:pStyle w:val="Pieddepage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A6A6A6" w:themeColor="background1" w:themeShade="A6"/>
              <w:sz w:val="16"/>
              <w:szCs w:val="16"/>
            </w:rPr>
            <w:t>Eudes KONDA</w:t>
          </w:r>
        </w:p>
      </w:tc>
      <w:tc>
        <w:tcPr>
          <w:tcW w:w="1000" w:type="pct"/>
          <w:vMerge w:val="restart"/>
          <w:vAlign w:val="center"/>
        </w:tcPr>
        <w:p w14:paraId="13E59B22" w14:textId="0DE677CB" w:rsidR="009C0714" w:rsidRPr="003C79A5" w:rsidRDefault="00AF19F2" w:rsidP="00707B5F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3C4AD0B3" wp14:editId="537E2D70">
                <wp:extent cx="1003300" cy="329150"/>
                <wp:effectExtent l="0" t="0" r="6350" b="0"/>
                <wp:docPr id="125842353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8621" cy="334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" w:type="pct"/>
          <w:vMerge w:val="restart"/>
          <w:vAlign w:val="center"/>
        </w:tcPr>
        <w:p w14:paraId="6A7D1488" w14:textId="0814AB45" w:rsidR="009C0714" w:rsidRPr="003C79A5" w:rsidRDefault="009C0714" w:rsidP="009C0714">
          <w:pPr>
            <w:pStyle w:val="Pieddepage"/>
            <w:jc w:val="center"/>
            <w:rPr>
              <w:noProof/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 w:val="restart"/>
          <w:vAlign w:val="center"/>
        </w:tcPr>
        <w:p w14:paraId="5B89938D" w14:textId="77777777" w:rsidR="009C0714" w:rsidRPr="003C79A5" w:rsidRDefault="009C0714" w:rsidP="00707B5F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  <w:r w:rsidRPr="003C79A5">
            <w:rPr>
              <w:noProof/>
              <w:color w:val="A6A6A6" w:themeColor="background1" w:themeShade="A6"/>
              <w:sz w:val="18"/>
              <w:szCs w:val="18"/>
            </w:rPr>
            <w:drawing>
              <wp:inline distT="0" distB="0" distL="0" distR="0" wp14:anchorId="6A7A277D" wp14:editId="6B49D1C8">
                <wp:extent cx="1191600" cy="406800"/>
                <wp:effectExtent l="0" t="0" r="0" b="0"/>
                <wp:docPr id="13" name="Image 13" descr="Une image contenant text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 descr="Une image contenant texte&#10;&#10;Description générée automatiquement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600" cy="4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0" w:type="pct"/>
          <w:vAlign w:val="center"/>
        </w:tcPr>
        <w:p w14:paraId="47EE6283" w14:textId="194B5955" w:rsidR="009C0714" w:rsidRPr="008761FC" w:rsidRDefault="003D4E55" w:rsidP="009C0714">
          <w:pPr>
            <w:pStyle w:val="Pieddepage"/>
            <w:jc w:val="right"/>
          </w:pPr>
          <w:r>
            <w:rPr>
              <w:color w:val="A6A6A6" w:themeColor="background1" w:themeShade="A6"/>
              <w:sz w:val="16"/>
              <w:szCs w:val="16"/>
            </w:rPr>
            <w:t>Jalon</w:t>
          </w:r>
        </w:p>
      </w:tc>
    </w:tr>
    <w:tr w:rsidR="00AF19F2" w14:paraId="2B1F36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5DFBD6C7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  <w:r w:rsidRPr="000E67DE">
            <w:rPr>
              <w:color w:val="A6A6A6" w:themeColor="background1" w:themeShade="A6"/>
              <w:sz w:val="16"/>
              <w:szCs w:val="16"/>
            </w:rPr>
            <w:t>CC BY-NC-SA</w:t>
          </w:r>
        </w:p>
      </w:tc>
      <w:tc>
        <w:tcPr>
          <w:tcW w:w="1000" w:type="pct"/>
          <w:vMerge/>
          <w:vAlign w:val="center"/>
        </w:tcPr>
        <w:p w14:paraId="216B8722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352BD9FA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6E560F41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76941CBB" w14:textId="1992460C" w:rsidR="009C0714" w:rsidRPr="003C79A5" w:rsidRDefault="00790ED5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>18/03/2025</w:t>
          </w:r>
        </w:p>
      </w:tc>
    </w:tr>
    <w:tr w:rsidR="00AF19F2" w14:paraId="1A46FB55" w14:textId="77777777" w:rsidTr="000E67DE">
      <w:trPr>
        <w:trHeight w:hRule="exact" w:val="283"/>
        <w:jc w:val="center"/>
      </w:trPr>
      <w:tc>
        <w:tcPr>
          <w:tcW w:w="1250" w:type="pct"/>
          <w:vAlign w:val="center"/>
        </w:tcPr>
        <w:p w14:paraId="67743338" w14:textId="1B72AA7C" w:rsidR="009C0714" w:rsidRPr="000E67DE" w:rsidRDefault="00155422" w:rsidP="009C0714">
          <w:pPr>
            <w:pStyle w:val="Pieddepage"/>
            <w:rPr>
              <w:rFonts w:cstheme="minorHAnsi"/>
              <w:color w:val="A6A6A6" w:themeColor="background1" w:themeShade="A6"/>
              <w:sz w:val="16"/>
              <w:szCs w:val="16"/>
            </w:rPr>
          </w:pPr>
          <w:r>
            <w:rPr>
              <w:rFonts w:cstheme="minorHAnsi"/>
              <w:color w:val="A6A6A6" w:themeColor="background1" w:themeShade="A6"/>
              <w:sz w:val="16"/>
              <w:szCs w:val="16"/>
            </w:rPr>
            <w:t>18/03/2025</w:t>
          </w:r>
        </w:p>
        <w:p w14:paraId="6FDDCB19" w14:textId="77777777" w:rsidR="009C0714" w:rsidRPr="000E67DE" w:rsidRDefault="009C0714" w:rsidP="005C5A7D">
          <w:pPr>
            <w:rPr>
              <w:color w:val="A6A6A6" w:themeColor="background1" w:themeShade="A6"/>
              <w:sz w:val="16"/>
              <w:szCs w:val="16"/>
            </w:rPr>
          </w:pPr>
        </w:p>
      </w:tc>
      <w:tc>
        <w:tcPr>
          <w:tcW w:w="1000" w:type="pct"/>
          <w:vMerge/>
          <w:vAlign w:val="center"/>
        </w:tcPr>
        <w:p w14:paraId="2AC58388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7653BF36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000" w:type="pct"/>
          <w:vMerge/>
          <w:vAlign w:val="center"/>
        </w:tcPr>
        <w:p w14:paraId="05DB6D69" w14:textId="77777777" w:rsidR="009C0714" w:rsidRPr="003C79A5" w:rsidRDefault="009C0714" w:rsidP="005C5A7D">
          <w:pPr>
            <w:pStyle w:val="Pieddepage"/>
            <w:rPr>
              <w:color w:val="A6A6A6" w:themeColor="background1" w:themeShade="A6"/>
              <w:sz w:val="18"/>
              <w:szCs w:val="18"/>
            </w:rPr>
          </w:pPr>
        </w:p>
      </w:tc>
      <w:tc>
        <w:tcPr>
          <w:tcW w:w="1250" w:type="pct"/>
          <w:vAlign w:val="center"/>
        </w:tcPr>
        <w:p w14:paraId="4E01131C" w14:textId="41AC2040" w:rsidR="009C0714" w:rsidRDefault="000E67DE" w:rsidP="005C5A7D">
          <w:pPr>
            <w:pStyle w:val="Pieddepage"/>
            <w:jc w:val="right"/>
            <w:rPr>
              <w:color w:val="A6A6A6" w:themeColor="background1" w:themeShade="A6"/>
              <w:sz w:val="18"/>
              <w:szCs w:val="18"/>
            </w:rPr>
          </w:pPr>
          <w:r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t xml:space="preserve"> 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begin"/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instrText xml:space="preserve"> LASTSAVEDBY   \* MERGEFORMAT </w:instrTex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separate"/>
          </w:r>
          <w:r w:rsidR="0050313B">
            <w:rPr>
              <w:rFonts w:cstheme="minorHAnsi"/>
              <w:i/>
              <w:iCs/>
              <w:noProof/>
              <w:color w:val="A6A6A6" w:themeColor="background1" w:themeShade="A6"/>
              <w:sz w:val="16"/>
              <w:szCs w:val="16"/>
            </w:rPr>
            <w:t>KONDA Eudes</w:t>
          </w:r>
          <w:r w:rsidR="009C0714">
            <w:rPr>
              <w:rFonts w:cstheme="minorHAnsi"/>
              <w:i/>
              <w:iCs/>
              <w:color w:val="A6A6A6" w:themeColor="background1" w:themeShade="A6"/>
              <w:sz w:val="16"/>
              <w:szCs w:val="16"/>
            </w:rPr>
            <w:fldChar w:fldCharType="end"/>
          </w:r>
        </w:p>
      </w:tc>
    </w:tr>
  </w:tbl>
  <w:p w14:paraId="30249D68" w14:textId="77777777" w:rsidR="001E761C" w:rsidRPr="009C0714" w:rsidRDefault="00F5151C" w:rsidP="009C0714">
    <w:pPr>
      <w:pStyle w:val="Pieddepage"/>
      <w:spacing w:line="240" w:lineRule="auto"/>
    </w:pPr>
    <w:r w:rsidRPr="0085077C">
      <w:rPr>
        <w:rFonts w:cstheme="minorHAnsi"/>
        <w:i/>
        <w:iCs/>
        <w:color w:val="A6A6A6" w:themeColor="background1" w:themeShade="A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006B" w14:textId="77777777" w:rsidR="00AF11B7" w:rsidRDefault="00AF11B7" w:rsidP="00A37D20">
      <w:r>
        <w:separator/>
      </w:r>
    </w:p>
  </w:footnote>
  <w:footnote w:type="continuationSeparator" w:id="0">
    <w:p w14:paraId="25298C07" w14:textId="77777777" w:rsidR="00AF11B7" w:rsidRDefault="00AF11B7" w:rsidP="00A37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E2D0" w14:textId="4B9C5436" w:rsidR="00CC301C" w:rsidRPr="00984BA8" w:rsidRDefault="00000000" w:rsidP="003C3296">
    <w:pPr>
      <w:jc w:val="right"/>
      <w:rPr>
        <w:rFonts w:eastAsiaTheme="majorEastAsia"/>
        <w:b/>
        <w:i/>
        <w:color w:val="808080" w:themeColor="background1" w:themeShade="80"/>
      </w:rPr>
    </w:pPr>
    <w:sdt>
      <w:sdtPr>
        <w:rPr>
          <w:rFonts w:eastAsiaTheme="majorEastAsia"/>
          <w:b/>
          <w:i/>
          <w:color w:val="808080" w:themeColor="background1" w:themeShade="80"/>
        </w:rPr>
        <w:alias w:val="Titre "/>
        <w:tag w:val=""/>
        <w:id w:val="-18814306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0CEA">
          <w:rPr>
            <w:rFonts w:eastAsiaTheme="majorEastAsia"/>
            <w:b/>
            <w:i/>
            <w:color w:val="808080" w:themeColor="background1" w:themeShade="80"/>
          </w:rPr>
          <w:t>Algorithmie</w:t>
        </w:r>
      </w:sdtContent>
    </w:sdt>
    <w:r w:rsidR="009F7225" w:rsidRPr="002C1218">
      <w:rPr>
        <w:rFonts w:eastAsiaTheme="majorEastAsia"/>
        <w:b/>
        <w:i/>
        <w:color w:val="808080" w:themeColor="background1" w:themeShade="80"/>
      </w:rPr>
      <w:t xml:space="preserve"> </w:t>
    </w:r>
    <w:r w:rsidR="009F7225" w:rsidRPr="002C1218">
      <w:rPr>
        <w:rFonts w:eastAsiaTheme="majorEastAsia"/>
        <w:color w:val="808080" w:themeColor="background1" w:themeShade="80"/>
      </w:rPr>
      <w:t xml:space="preserve">| Page </w:t>
    </w:r>
    <w:r w:rsidR="009F7225" w:rsidRPr="002C1218">
      <w:rPr>
        <w:rFonts w:eastAsiaTheme="majorEastAsia"/>
        <w:b/>
        <w:color w:val="808080" w:themeColor="background1" w:themeShade="80"/>
      </w:rPr>
      <w:fldChar w:fldCharType="begin"/>
    </w:r>
    <w:r w:rsidR="009F7225" w:rsidRPr="002C1218">
      <w:rPr>
        <w:rFonts w:eastAsiaTheme="majorEastAsia"/>
        <w:b/>
        <w:color w:val="808080" w:themeColor="background1" w:themeShade="80"/>
      </w:rPr>
      <w:instrText>PAGE  \* Arabic  \* MERGEFORMAT</w:instrText>
    </w:r>
    <w:r w:rsidR="009F7225" w:rsidRPr="002C1218">
      <w:rPr>
        <w:rFonts w:eastAsiaTheme="majorEastAsia"/>
        <w:b/>
        <w:color w:val="808080" w:themeColor="background1" w:themeShade="80"/>
      </w:rPr>
      <w:fldChar w:fldCharType="separate"/>
    </w:r>
    <w:r w:rsidR="00724466">
      <w:rPr>
        <w:rFonts w:eastAsiaTheme="majorEastAsia"/>
        <w:b/>
        <w:noProof/>
        <w:color w:val="808080" w:themeColor="background1" w:themeShade="80"/>
      </w:rPr>
      <w:t>1</w:t>
    </w:r>
    <w:r w:rsidR="009F7225" w:rsidRPr="002C1218">
      <w:rPr>
        <w:rFonts w:eastAsiaTheme="majorEastAsia"/>
        <w:b/>
        <w:color w:val="808080" w:themeColor="background1" w:themeShade="8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E77"/>
    <w:multiLevelType w:val="hybridMultilevel"/>
    <w:tmpl w:val="7E8667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004F6"/>
    <w:multiLevelType w:val="hybridMultilevel"/>
    <w:tmpl w:val="8662FC08"/>
    <w:lvl w:ilvl="0" w:tplc="5B346322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482"/>
    <w:multiLevelType w:val="hybridMultilevel"/>
    <w:tmpl w:val="EB1C318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5955"/>
    <w:multiLevelType w:val="multilevel"/>
    <w:tmpl w:val="BC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0195"/>
    <w:multiLevelType w:val="hybridMultilevel"/>
    <w:tmpl w:val="953E11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9634E"/>
    <w:multiLevelType w:val="multilevel"/>
    <w:tmpl w:val="E38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10321"/>
    <w:multiLevelType w:val="hybridMultilevel"/>
    <w:tmpl w:val="6FB262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F10AA"/>
    <w:multiLevelType w:val="multilevel"/>
    <w:tmpl w:val="0FAA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C0000"/>
    <w:multiLevelType w:val="hybridMultilevel"/>
    <w:tmpl w:val="54E67F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E1EFB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75A89"/>
    <w:multiLevelType w:val="multilevel"/>
    <w:tmpl w:val="21A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87BA7"/>
    <w:multiLevelType w:val="hybridMultilevel"/>
    <w:tmpl w:val="5574B61E"/>
    <w:lvl w:ilvl="0" w:tplc="96A83C0E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E76C1"/>
    <w:multiLevelType w:val="hybridMultilevel"/>
    <w:tmpl w:val="837EE26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F5F6E"/>
    <w:multiLevelType w:val="hybridMultilevel"/>
    <w:tmpl w:val="C8304F28"/>
    <w:lvl w:ilvl="0" w:tplc="0464BB94">
      <w:start w:val="1"/>
      <w:numFmt w:val="upperLetter"/>
      <w:lvlText w:val="%1)"/>
      <w:lvlJc w:val="left"/>
      <w:pPr>
        <w:ind w:left="31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4" w15:restartNumberingAfterBreak="0">
    <w:nsid w:val="639468C5"/>
    <w:multiLevelType w:val="hybridMultilevel"/>
    <w:tmpl w:val="837EE26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30134"/>
    <w:multiLevelType w:val="hybridMultilevel"/>
    <w:tmpl w:val="9D6248E2"/>
    <w:lvl w:ilvl="0" w:tplc="EC5AD82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421E0"/>
    <w:multiLevelType w:val="hybridMultilevel"/>
    <w:tmpl w:val="1652BF20"/>
    <w:lvl w:ilvl="0" w:tplc="4D26F9C2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51406"/>
    <w:multiLevelType w:val="hybridMultilevel"/>
    <w:tmpl w:val="704C92DC"/>
    <w:lvl w:ilvl="0" w:tplc="44365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C3E27"/>
    <w:multiLevelType w:val="hybridMultilevel"/>
    <w:tmpl w:val="7E8667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16397">
    <w:abstractNumId w:val="16"/>
  </w:num>
  <w:num w:numId="2" w16cid:durableId="1691487011">
    <w:abstractNumId w:val="4"/>
  </w:num>
  <w:num w:numId="3" w16cid:durableId="1744987748">
    <w:abstractNumId w:val="6"/>
  </w:num>
  <w:num w:numId="4" w16cid:durableId="1399982992">
    <w:abstractNumId w:val="8"/>
  </w:num>
  <w:num w:numId="5" w16cid:durableId="1856995158">
    <w:abstractNumId w:val="15"/>
  </w:num>
  <w:num w:numId="6" w16cid:durableId="1749033360">
    <w:abstractNumId w:val="12"/>
  </w:num>
  <w:num w:numId="7" w16cid:durableId="1264846300">
    <w:abstractNumId w:val="9"/>
  </w:num>
  <w:num w:numId="8" w16cid:durableId="809135938">
    <w:abstractNumId w:val="2"/>
  </w:num>
  <w:num w:numId="9" w16cid:durableId="1984118619">
    <w:abstractNumId w:val="0"/>
  </w:num>
  <w:num w:numId="10" w16cid:durableId="647514064">
    <w:abstractNumId w:val="18"/>
  </w:num>
  <w:num w:numId="11" w16cid:durableId="1131442431">
    <w:abstractNumId w:val="5"/>
  </w:num>
  <w:num w:numId="12" w16cid:durableId="280499420">
    <w:abstractNumId w:val="14"/>
  </w:num>
  <w:num w:numId="13" w16cid:durableId="2045445161">
    <w:abstractNumId w:val="11"/>
  </w:num>
  <w:num w:numId="14" w16cid:durableId="991371590">
    <w:abstractNumId w:val="1"/>
  </w:num>
  <w:num w:numId="15" w16cid:durableId="560292726">
    <w:abstractNumId w:val="13"/>
  </w:num>
  <w:num w:numId="16" w16cid:durableId="324210699">
    <w:abstractNumId w:val="17"/>
  </w:num>
  <w:num w:numId="17" w16cid:durableId="1698702779">
    <w:abstractNumId w:val="10"/>
  </w:num>
  <w:num w:numId="18" w16cid:durableId="963342964">
    <w:abstractNumId w:val="7"/>
  </w:num>
  <w:num w:numId="19" w16cid:durableId="385376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E4"/>
    <w:rsid w:val="00010006"/>
    <w:rsid w:val="000114B3"/>
    <w:rsid w:val="00011987"/>
    <w:rsid w:val="00013DAF"/>
    <w:rsid w:val="00014139"/>
    <w:rsid w:val="00015780"/>
    <w:rsid w:val="00016A68"/>
    <w:rsid w:val="0002167D"/>
    <w:rsid w:val="00022081"/>
    <w:rsid w:val="00022872"/>
    <w:rsid w:val="00022D6C"/>
    <w:rsid w:val="000277FF"/>
    <w:rsid w:val="00030F49"/>
    <w:rsid w:val="00031382"/>
    <w:rsid w:val="00031DA6"/>
    <w:rsid w:val="00032E50"/>
    <w:rsid w:val="00033F4A"/>
    <w:rsid w:val="00035A4B"/>
    <w:rsid w:val="000370B1"/>
    <w:rsid w:val="00040D4E"/>
    <w:rsid w:val="00041EA5"/>
    <w:rsid w:val="000440EE"/>
    <w:rsid w:val="0004552B"/>
    <w:rsid w:val="00046EC1"/>
    <w:rsid w:val="00047168"/>
    <w:rsid w:val="00052E4C"/>
    <w:rsid w:val="00053F42"/>
    <w:rsid w:val="00056AF7"/>
    <w:rsid w:val="000575EF"/>
    <w:rsid w:val="0006111D"/>
    <w:rsid w:val="000627AF"/>
    <w:rsid w:val="00070110"/>
    <w:rsid w:val="00074A7F"/>
    <w:rsid w:val="00075836"/>
    <w:rsid w:val="00077340"/>
    <w:rsid w:val="0008331B"/>
    <w:rsid w:val="0008415B"/>
    <w:rsid w:val="00084DDC"/>
    <w:rsid w:val="0008576C"/>
    <w:rsid w:val="00085DAB"/>
    <w:rsid w:val="000869AF"/>
    <w:rsid w:val="0008783E"/>
    <w:rsid w:val="000926EA"/>
    <w:rsid w:val="000956DD"/>
    <w:rsid w:val="000A16AF"/>
    <w:rsid w:val="000A52AB"/>
    <w:rsid w:val="000B0310"/>
    <w:rsid w:val="000B1D94"/>
    <w:rsid w:val="000B6978"/>
    <w:rsid w:val="000B6ED9"/>
    <w:rsid w:val="000B7483"/>
    <w:rsid w:val="000D2D08"/>
    <w:rsid w:val="000D3F70"/>
    <w:rsid w:val="000D4A74"/>
    <w:rsid w:val="000D5147"/>
    <w:rsid w:val="000D5530"/>
    <w:rsid w:val="000D771F"/>
    <w:rsid w:val="000D7A61"/>
    <w:rsid w:val="000E01C4"/>
    <w:rsid w:val="000E2FEB"/>
    <w:rsid w:val="000E47A9"/>
    <w:rsid w:val="000E5BC1"/>
    <w:rsid w:val="000E67DE"/>
    <w:rsid w:val="000F1851"/>
    <w:rsid w:val="000F3429"/>
    <w:rsid w:val="000F68FF"/>
    <w:rsid w:val="000F7298"/>
    <w:rsid w:val="000F73AC"/>
    <w:rsid w:val="0010048B"/>
    <w:rsid w:val="00104200"/>
    <w:rsid w:val="00106A7E"/>
    <w:rsid w:val="00112950"/>
    <w:rsid w:val="0011726C"/>
    <w:rsid w:val="00126791"/>
    <w:rsid w:val="00130A12"/>
    <w:rsid w:val="00130C6F"/>
    <w:rsid w:val="001322FB"/>
    <w:rsid w:val="001325AA"/>
    <w:rsid w:val="00134DCE"/>
    <w:rsid w:val="001351FF"/>
    <w:rsid w:val="00135EEC"/>
    <w:rsid w:val="00136BE5"/>
    <w:rsid w:val="001377E6"/>
    <w:rsid w:val="0014787F"/>
    <w:rsid w:val="001478ED"/>
    <w:rsid w:val="00150F5D"/>
    <w:rsid w:val="0015125E"/>
    <w:rsid w:val="001524C1"/>
    <w:rsid w:val="00155422"/>
    <w:rsid w:val="00157BE8"/>
    <w:rsid w:val="00174E01"/>
    <w:rsid w:val="00181BA3"/>
    <w:rsid w:val="001824D8"/>
    <w:rsid w:val="00190D49"/>
    <w:rsid w:val="00191185"/>
    <w:rsid w:val="00191B3F"/>
    <w:rsid w:val="00192672"/>
    <w:rsid w:val="00193190"/>
    <w:rsid w:val="001940C6"/>
    <w:rsid w:val="00195E9D"/>
    <w:rsid w:val="001963EC"/>
    <w:rsid w:val="00197C28"/>
    <w:rsid w:val="001A09BF"/>
    <w:rsid w:val="001A158A"/>
    <w:rsid w:val="001A6110"/>
    <w:rsid w:val="001A7B3C"/>
    <w:rsid w:val="001B0BDA"/>
    <w:rsid w:val="001B1F41"/>
    <w:rsid w:val="001B2C3F"/>
    <w:rsid w:val="001B4787"/>
    <w:rsid w:val="001B519C"/>
    <w:rsid w:val="001C24B3"/>
    <w:rsid w:val="001C2C93"/>
    <w:rsid w:val="001C40D3"/>
    <w:rsid w:val="001D177A"/>
    <w:rsid w:val="001D2D80"/>
    <w:rsid w:val="001D6D48"/>
    <w:rsid w:val="001D6D60"/>
    <w:rsid w:val="001E0E6F"/>
    <w:rsid w:val="001E1DB0"/>
    <w:rsid w:val="001E3D02"/>
    <w:rsid w:val="001E4FA6"/>
    <w:rsid w:val="001E6426"/>
    <w:rsid w:val="001E69C5"/>
    <w:rsid w:val="001E761C"/>
    <w:rsid w:val="001F0301"/>
    <w:rsid w:val="001F4886"/>
    <w:rsid w:val="001F5F1A"/>
    <w:rsid w:val="00201AD6"/>
    <w:rsid w:val="002030A5"/>
    <w:rsid w:val="0020668F"/>
    <w:rsid w:val="0020797D"/>
    <w:rsid w:val="0021487A"/>
    <w:rsid w:val="00216479"/>
    <w:rsid w:val="00216794"/>
    <w:rsid w:val="0021772B"/>
    <w:rsid w:val="00223A92"/>
    <w:rsid w:val="00225E8A"/>
    <w:rsid w:val="00227747"/>
    <w:rsid w:val="00235F40"/>
    <w:rsid w:val="00236165"/>
    <w:rsid w:val="00241CFB"/>
    <w:rsid w:val="00243C5E"/>
    <w:rsid w:val="0024590D"/>
    <w:rsid w:val="002524CC"/>
    <w:rsid w:val="00253551"/>
    <w:rsid w:val="002547AF"/>
    <w:rsid w:val="002555DF"/>
    <w:rsid w:val="00255698"/>
    <w:rsid w:val="002570D1"/>
    <w:rsid w:val="00257CE1"/>
    <w:rsid w:val="0026021D"/>
    <w:rsid w:val="00260CCA"/>
    <w:rsid w:val="00263655"/>
    <w:rsid w:val="00265C61"/>
    <w:rsid w:val="00267EA8"/>
    <w:rsid w:val="0027017A"/>
    <w:rsid w:val="002742F1"/>
    <w:rsid w:val="002758F6"/>
    <w:rsid w:val="00280358"/>
    <w:rsid w:val="00281407"/>
    <w:rsid w:val="00282EA0"/>
    <w:rsid w:val="00284016"/>
    <w:rsid w:val="00285459"/>
    <w:rsid w:val="00287DDA"/>
    <w:rsid w:val="00290F65"/>
    <w:rsid w:val="00291346"/>
    <w:rsid w:val="00291DB0"/>
    <w:rsid w:val="002948A5"/>
    <w:rsid w:val="002966D6"/>
    <w:rsid w:val="00297350"/>
    <w:rsid w:val="002976DE"/>
    <w:rsid w:val="002A0528"/>
    <w:rsid w:val="002A242E"/>
    <w:rsid w:val="002A6A28"/>
    <w:rsid w:val="002A739D"/>
    <w:rsid w:val="002A798B"/>
    <w:rsid w:val="002B1AEE"/>
    <w:rsid w:val="002B5A68"/>
    <w:rsid w:val="002B62D3"/>
    <w:rsid w:val="002C11C7"/>
    <w:rsid w:val="002C1218"/>
    <w:rsid w:val="002C14C3"/>
    <w:rsid w:val="002C2AFE"/>
    <w:rsid w:val="002C5991"/>
    <w:rsid w:val="002D4F34"/>
    <w:rsid w:val="002E226B"/>
    <w:rsid w:val="002E4F60"/>
    <w:rsid w:val="002E7D7F"/>
    <w:rsid w:val="002F730E"/>
    <w:rsid w:val="002F77BB"/>
    <w:rsid w:val="003011EA"/>
    <w:rsid w:val="00305190"/>
    <w:rsid w:val="00306AB0"/>
    <w:rsid w:val="003106A1"/>
    <w:rsid w:val="00311A47"/>
    <w:rsid w:val="003153C3"/>
    <w:rsid w:val="00316C2B"/>
    <w:rsid w:val="0031774D"/>
    <w:rsid w:val="00321726"/>
    <w:rsid w:val="0032256C"/>
    <w:rsid w:val="0032337A"/>
    <w:rsid w:val="00331F12"/>
    <w:rsid w:val="00341D55"/>
    <w:rsid w:val="00343BE5"/>
    <w:rsid w:val="0034580F"/>
    <w:rsid w:val="0034709F"/>
    <w:rsid w:val="00354BC2"/>
    <w:rsid w:val="00357358"/>
    <w:rsid w:val="00357A0E"/>
    <w:rsid w:val="0036101D"/>
    <w:rsid w:val="0036420E"/>
    <w:rsid w:val="003657DA"/>
    <w:rsid w:val="00370D07"/>
    <w:rsid w:val="003715B0"/>
    <w:rsid w:val="003724E9"/>
    <w:rsid w:val="003808C1"/>
    <w:rsid w:val="0038372B"/>
    <w:rsid w:val="003837C1"/>
    <w:rsid w:val="00387238"/>
    <w:rsid w:val="003876BB"/>
    <w:rsid w:val="00390C58"/>
    <w:rsid w:val="003A4A25"/>
    <w:rsid w:val="003A52E4"/>
    <w:rsid w:val="003A76A4"/>
    <w:rsid w:val="003B07F9"/>
    <w:rsid w:val="003B20AF"/>
    <w:rsid w:val="003B3475"/>
    <w:rsid w:val="003B3F5E"/>
    <w:rsid w:val="003B406B"/>
    <w:rsid w:val="003B4A86"/>
    <w:rsid w:val="003B6135"/>
    <w:rsid w:val="003B725E"/>
    <w:rsid w:val="003C3296"/>
    <w:rsid w:val="003C4923"/>
    <w:rsid w:val="003C79A5"/>
    <w:rsid w:val="003D1F49"/>
    <w:rsid w:val="003D4E55"/>
    <w:rsid w:val="003D660E"/>
    <w:rsid w:val="003E6577"/>
    <w:rsid w:val="003F3176"/>
    <w:rsid w:val="003F3CEF"/>
    <w:rsid w:val="004019AA"/>
    <w:rsid w:val="00402634"/>
    <w:rsid w:val="00403E93"/>
    <w:rsid w:val="0040472D"/>
    <w:rsid w:val="00404AE3"/>
    <w:rsid w:val="00406C5E"/>
    <w:rsid w:val="00406EE1"/>
    <w:rsid w:val="004134B4"/>
    <w:rsid w:val="00414C38"/>
    <w:rsid w:val="00414D0D"/>
    <w:rsid w:val="00420ECD"/>
    <w:rsid w:val="00423530"/>
    <w:rsid w:val="00423C48"/>
    <w:rsid w:val="004251CD"/>
    <w:rsid w:val="004279F5"/>
    <w:rsid w:val="004345EA"/>
    <w:rsid w:val="0043666B"/>
    <w:rsid w:val="0044168E"/>
    <w:rsid w:val="004418F1"/>
    <w:rsid w:val="00441A59"/>
    <w:rsid w:val="00443CDF"/>
    <w:rsid w:val="004473A1"/>
    <w:rsid w:val="00466D23"/>
    <w:rsid w:val="004676A9"/>
    <w:rsid w:val="00471128"/>
    <w:rsid w:val="00477A50"/>
    <w:rsid w:val="00481652"/>
    <w:rsid w:val="004871E7"/>
    <w:rsid w:val="0049511C"/>
    <w:rsid w:val="00495283"/>
    <w:rsid w:val="00497E28"/>
    <w:rsid w:val="004A15F2"/>
    <w:rsid w:val="004A27E1"/>
    <w:rsid w:val="004A4C54"/>
    <w:rsid w:val="004A7034"/>
    <w:rsid w:val="004B39B0"/>
    <w:rsid w:val="004B6D28"/>
    <w:rsid w:val="004C045E"/>
    <w:rsid w:val="004C1ABD"/>
    <w:rsid w:val="004C55A4"/>
    <w:rsid w:val="004D1D1E"/>
    <w:rsid w:val="004D4D0E"/>
    <w:rsid w:val="004D5848"/>
    <w:rsid w:val="004D59F6"/>
    <w:rsid w:val="004D682B"/>
    <w:rsid w:val="004E071D"/>
    <w:rsid w:val="004E1632"/>
    <w:rsid w:val="004E3305"/>
    <w:rsid w:val="004E418D"/>
    <w:rsid w:val="004F09F3"/>
    <w:rsid w:val="004F0DF2"/>
    <w:rsid w:val="004F5670"/>
    <w:rsid w:val="005010CD"/>
    <w:rsid w:val="00501557"/>
    <w:rsid w:val="005024FC"/>
    <w:rsid w:val="0050313B"/>
    <w:rsid w:val="00503A7E"/>
    <w:rsid w:val="00503CD9"/>
    <w:rsid w:val="0050705E"/>
    <w:rsid w:val="0051391B"/>
    <w:rsid w:val="005154BC"/>
    <w:rsid w:val="00524D9A"/>
    <w:rsid w:val="00530C1E"/>
    <w:rsid w:val="00531D48"/>
    <w:rsid w:val="00532069"/>
    <w:rsid w:val="0053674B"/>
    <w:rsid w:val="00544D73"/>
    <w:rsid w:val="00544E48"/>
    <w:rsid w:val="00551555"/>
    <w:rsid w:val="00551626"/>
    <w:rsid w:val="00551733"/>
    <w:rsid w:val="00551FF8"/>
    <w:rsid w:val="00553A26"/>
    <w:rsid w:val="00554D28"/>
    <w:rsid w:val="00556355"/>
    <w:rsid w:val="005566AC"/>
    <w:rsid w:val="005568CD"/>
    <w:rsid w:val="00556F82"/>
    <w:rsid w:val="00561D1B"/>
    <w:rsid w:val="00564560"/>
    <w:rsid w:val="00565F3B"/>
    <w:rsid w:val="00567654"/>
    <w:rsid w:val="005719F8"/>
    <w:rsid w:val="0057303B"/>
    <w:rsid w:val="005769B3"/>
    <w:rsid w:val="00577138"/>
    <w:rsid w:val="00582983"/>
    <w:rsid w:val="00584537"/>
    <w:rsid w:val="00585472"/>
    <w:rsid w:val="00586E2A"/>
    <w:rsid w:val="005901FE"/>
    <w:rsid w:val="005908DE"/>
    <w:rsid w:val="00591CFD"/>
    <w:rsid w:val="005938E3"/>
    <w:rsid w:val="005941F0"/>
    <w:rsid w:val="005A64C7"/>
    <w:rsid w:val="005B02EE"/>
    <w:rsid w:val="005C209D"/>
    <w:rsid w:val="005C48A3"/>
    <w:rsid w:val="005C50AC"/>
    <w:rsid w:val="005C5A7D"/>
    <w:rsid w:val="005C781C"/>
    <w:rsid w:val="005D035F"/>
    <w:rsid w:val="005D0573"/>
    <w:rsid w:val="005D2600"/>
    <w:rsid w:val="005D4D41"/>
    <w:rsid w:val="005D6BEC"/>
    <w:rsid w:val="005D7D27"/>
    <w:rsid w:val="005E21B4"/>
    <w:rsid w:val="005E3345"/>
    <w:rsid w:val="005E3424"/>
    <w:rsid w:val="005E459E"/>
    <w:rsid w:val="005F1543"/>
    <w:rsid w:val="005F427B"/>
    <w:rsid w:val="005F77BA"/>
    <w:rsid w:val="0060253E"/>
    <w:rsid w:val="00602E95"/>
    <w:rsid w:val="00606720"/>
    <w:rsid w:val="006067C4"/>
    <w:rsid w:val="00606A23"/>
    <w:rsid w:val="00606DEF"/>
    <w:rsid w:val="00607563"/>
    <w:rsid w:val="00611C81"/>
    <w:rsid w:val="00612E12"/>
    <w:rsid w:val="006130BD"/>
    <w:rsid w:val="00614643"/>
    <w:rsid w:val="0061576B"/>
    <w:rsid w:val="00615FCA"/>
    <w:rsid w:val="006177DB"/>
    <w:rsid w:val="006203A7"/>
    <w:rsid w:val="006218F3"/>
    <w:rsid w:val="006226BF"/>
    <w:rsid w:val="006234C8"/>
    <w:rsid w:val="006267E4"/>
    <w:rsid w:val="006277C7"/>
    <w:rsid w:val="00630FCB"/>
    <w:rsid w:val="00632625"/>
    <w:rsid w:val="00635CF1"/>
    <w:rsid w:val="0064323F"/>
    <w:rsid w:val="00644060"/>
    <w:rsid w:val="00644B72"/>
    <w:rsid w:val="006458B7"/>
    <w:rsid w:val="0064608C"/>
    <w:rsid w:val="0065165F"/>
    <w:rsid w:val="00651DF7"/>
    <w:rsid w:val="006649FD"/>
    <w:rsid w:val="00666306"/>
    <w:rsid w:val="00667A9E"/>
    <w:rsid w:val="00670FB8"/>
    <w:rsid w:val="00672D43"/>
    <w:rsid w:val="00674A2E"/>
    <w:rsid w:val="00674CA0"/>
    <w:rsid w:val="0067708C"/>
    <w:rsid w:val="006778E4"/>
    <w:rsid w:val="006800C8"/>
    <w:rsid w:val="00686E43"/>
    <w:rsid w:val="00687766"/>
    <w:rsid w:val="00687BAE"/>
    <w:rsid w:val="00691D82"/>
    <w:rsid w:val="00694953"/>
    <w:rsid w:val="00697CF1"/>
    <w:rsid w:val="006A0C72"/>
    <w:rsid w:val="006A5CF9"/>
    <w:rsid w:val="006B6243"/>
    <w:rsid w:val="006B6269"/>
    <w:rsid w:val="006C1FE9"/>
    <w:rsid w:val="006C4E31"/>
    <w:rsid w:val="006C74A9"/>
    <w:rsid w:val="006C7576"/>
    <w:rsid w:val="006D28C4"/>
    <w:rsid w:val="006D688B"/>
    <w:rsid w:val="006E0D11"/>
    <w:rsid w:val="006E3326"/>
    <w:rsid w:val="006E53A2"/>
    <w:rsid w:val="006E554A"/>
    <w:rsid w:val="006F17BC"/>
    <w:rsid w:val="006F1BDA"/>
    <w:rsid w:val="006F6874"/>
    <w:rsid w:val="00702D5E"/>
    <w:rsid w:val="0070516F"/>
    <w:rsid w:val="00707B5F"/>
    <w:rsid w:val="00707C9A"/>
    <w:rsid w:val="00710154"/>
    <w:rsid w:val="007107DC"/>
    <w:rsid w:val="007118EB"/>
    <w:rsid w:val="00716C8A"/>
    <w:rsid w:val="00724466"/>
    <w:rsid w:val="007244A6"/>
    <w:rsid w:val="007353CF"/>
    <w:rsid w:val="007400E7"/>
    <w:rsid w:val="0074020B"/>
    <w:rsid w:val="00740FB6"/>
    <w:rsid w:val="00743D71"/>
    <w:rsid w:val="00746C1F"/>
    <w:rsid w:val="0075037C"/>
    <w:rsid w:val="0075365F"/>
    <w:rsid w:val="00753C39"/>
    <w:rsid w:val="007563DA"/>
    <w:rsid w:val="00757259"/>
    <w:rsid w:val="00763132"/>
    <w:rsid w:val="007636CC"/>
    <w:rsid w:val="00764F4B"/>
    <w:rsid w:val="00770A6D"/>
    <w:rsid w:val="00770E81"/>
    <w:rsid w:val="00772326"/>
    <w:rsid w:val="007738B7"/>
    <w:rsid w:val="00775458"/>
    <w:rsid w:val="00782BA2"/>
    <w:rsid w:val="00782E7F"/>
    <w:rsid w:val="00783223"/>
    <w:rsid w:val="00790ED5"/>
    <w:rsid w:val="00792C06"/>
    <w:rsid w:val="007A0A31"/>
    <w:rsid w:val="007A228E"/>
    <w:rsid w:val="007A2F04"/>
    <w:rsid w:val="007A7E89"/>
    <w:rsid w:val="007A7FE3"/>
    <w:rsid w:val="007B0E80"/>
    <w:rsid w:val="007B2EEB"/>
    <w:rsid w:val="007C1EAB"/>
    <w:rsid w:val="007C485C"/>
    <w:rsid w:val="007D36B0"/>
    <w:rsid w:val="007D5326"/>
    <w:rsid w:val="007D6812"/>
    <w:rsid w:val="007E1CED"/>
    <w:rsid w:val="007E523E"/>
    <w:rsid w:val="007E5CF2"/>
    <w:rsid w:val="007E61BA"/>
    <w:rsid w:val="007F28C7"/>
    <w:rsid w:val="007F7BF3"/>
    <w:rsid w:val="008000D7"/>
    <w:rsid w:val="0080112A"/>
    <w:rsid w:val="008028A4"/>
    <w:rsid w:val="00802E6F"/>
    <w:rsid w:val="00804BEC"/>
    <w:rsid w:val="00810365"/>
    <w:rsid w:val="008107D2"/>
    <w:rsid w:val="008139A4"/>
    <w:rsid w:val="00813F71"/>
    <w:rsid w:val="0082177A"/>
    <w:rsid w:val="008235CF"/>
    <w:rsid w:val="00827CED"/>
    <w:rsid w:val="008306CD"/>
    <w:rsid w:val="00831AF5"/>
    <w:rsid w:val="008344D5"/>
    <w:rsid w:val="00834AFD"/>
    <w:rsid w:val="00836F0D"/>
    <w:rsid w:val="00844966"/>
    <w:rsid w:val="00844AF6"/>
    <w:rsid w:val="008463C6"/>
    <w:rsid w:val="0085077C"/>
    <w:rsid w:val="00852946"/>
    <w:rsid w:val="008569A3"/>
    <w:rsid w:val="00857256"/>
    <w:rsid w:val="0085767F"/>
    <w:rsid w:val="00860132"/>
    <w:rsid w:val="00861C97"/>
    <w:rsid w:val="0086352A"/>
    <w:rsid w:val="00866DDD"/>
    <w:rsid w:val="00870169"/>
    <w:rsid w:val="008702BA"/>
    <w:rsid w:val="00873A9D"/>
    <w:rsid w:val="008759BB"/>
    <w:rsid w:val="008760F5"/>
    <w:rsid w:val="008761FC"/>
    <w:rsid w:val="00884C3B"/>
    <w:rsid w:val="00887749"/>
    <w:rsid w:val="00894020"/>
    <w:rsid w:val="00897799"/>
    <w:rsid w:val="00897B84"/>
    <w:rsid w:val="008A2BBA"/>
    <w:rsid w:val="008B0E98"/>
    <w:rsid w:val="008B27CD"/>
    <w:rsid w:val="008B2879"/>
    <w:rsid w:val="008B4CB4"/>
    <w:rsid w:val="008B56A2"/>
    <w:rsid w:val="008B729C"/>
    <w:rsid w:val="008C0094"/>
    <w:rsid w:val="008C01C0"/>
    <w:rsid w:val="008C0A66"/>
    <w:rsid w:val="008C1D8A"/>
    <w:rsid w:val="008C27E5"/>
    <w:rsid w:val="008C533E"/>
    <w:rsid w:val="008C5A96"/>
    <w:rsid w:val="008C637C"/>
    <w:rsid w:val="008D4DA8"/>
    <w:rsid w:val="008D6672"/>
    <w:rsid w:val="008D6C74"/>
    <w:rsid w:val="008D6E38"/>
    <w:rsid w:val="008E2B1D"/>
    <w:rsid w:val="008E5BE0"/>
    <w:rsid w:val="008F028F"/>
    <w:rsid w:val="008F0B00"/>
    <w:rsid w:val="008F1A21"/>
    <w:rsid w:val="008F4030"/>
    <w:rsid w:val="009039AA"/>
    <w:rsid w:val="009049E6"/>
    <w:rsid w:val="00907E7E"/>
    <w:rsid w:val="009129A3"/>
    <w:rsid w:val="00913040"/>
    <w:rsid w:val="009177ED"/>
    <w:rsid w:val="00922E3C"/>
    <w:rsid w:val="0092419D"/>
    <w:rsid w:val="00924F1D"/>
    <w:rsid w:val="009260DE"/>
    <w:rsid w:val="00927F6E"/>
    <w:rsid w:val="009326D9"/>
    <w:rsid w:val="00935E69"/>
    <w:rsid w:val="00937CFA"/>
    <w:rsid w:val="00940825"/>
    <w:rsid w:val="00940ABA"/>
    <w:rsid w:val="009412AD"/>
    <w:rsid w:val="009412DF"/>
    <w:rsid w:val="00943AF6"/>
    <w:rsid w:val="00951725"/>
    <w:rsid w:val="009542ED"/>
    <w:rsid w:val="0096131C"/>
    <w:rsid w:val="0096301F"/>
    <w:rsid w:val="00964599"/>
    <w:rsid w:val="009677E9"/>
    <w:rsid w:val="00984BA8"/>
    <w:rsid w:val="00985038"/>
    <w:rsid w:val="00990ECC"/>
    <w:rsid w:val="00991988"/>
    <w:rsid w:val="00995804"/>
    <w:rsid w:val="00996384"/>
    <w:rsid w:val="009A05CA"/>
    <w:rsid w:val="009A07C1"/>
    <w:rsid w:val="009A0C51"/>
    <w:rsid w:val="009A3EAE"/>
    <w:rsid w:val="009A4CDD"/>
    <w:rsid w:val="009A5A45"/>
    <w:rsid w:val="009A6D8B"/>
    <w:rsid w:val="009B1879"/>
    <w:rsid w:val="009B4434"/>
    <w:rsid w:val="009B6329"/>
    <w:rsid w:val="009B7159"/>
    <w:rsid w:val="009C0714"/>
    <w:rsid w:val="009C52B2"/>
    <w:rsid w:val="009C5A63"/>
    <w:rsid w:val="009C750E"/>
    <w:rsid w:val="009D42DC"/>
    <w:rsid w:val="009D5BA4"/>
    <w:rsid w:val="009D74C2"/>
    <w:rsid w:val="009D7A31"/>
    <w:rsid w:val="009E00FC"/>
    <w:rsid w:val="009E1015"/>
    <w:rsid w:val="009E318C"/>
    <w:rsid w:val="009E7C1F"/>
    <w:rsid w:val="009F23F1"/>
    <w:rsid w:val="009F2F97"/>
    <w:rsid w:val="009F458F"/>
    <w:rsid w:val="009F582A"/>
    <w:rsid w:val="009F7225"/>
    <w:rsid w:val="009F7F91"/>
    <w:rsid w:val="00A01248"/>
    <w:rsid w:val="00A02328"/>
    <w:rsid w:val="00A101A2"/>
    <w:rsid w:val="00A105A9"/>
    <w:rsid w:val="00A13545"/>
    <w:rsid w:val="00A22976"/>
    <w:rsid w:val="00A23634"/>
    <w:rsid w:val="00A25407"/>
    <w:rsid w:val="00A31363"/>
    <w:rsid w:val="00A35621"/>
    <w:rsid w:val="00A36BF5"/>
    <w:rsid w:val="00A37D20"/>
    <w:rsid w:val="00A37FCE"/>
    <w:rsid w:val="00A4050D"/>
    <w:rsid w:val="00A422A2"/>
    <w:rsid w:val="00A43A6E"/>
    <w:rsid w:val="00A449C1"/>
    <w:rsid w:val="00A471C1"/>
    <w:rsid w:val="00A55B6D"/>
    <w:rsid w:val="00A61061"/>
    <w:rsid w:val="00A62072"/>
    <w:rsid w:val="00A63F53"/>
    <w:rsid w:val="00A709D4"/>
    <w:rsid w:val="00A720C0"/>
    <w:rsid w:val="00A7496C"/>
    <w:rsid w:val="00A75013"/>
    <w:rsid w:val="00A811AE"/>
    <w:rsid w:val="00A82176"/>
    <w:rsid w:val="00A862E4"/>
    <w:rsid w:val="00A870F4"/>
    <w:rsid w:val="00A916B3"/>
    <w:rsid w:val="00A97181"/>
    <w:rsid w:val="00A97AA1"/>
    <w:rsid w:val="00A97E79"/>
    <w:rsid w:val="00AA09C0"/>
    <w:rsid w:val="00AA159A"/>
    <w:rsid w:val="00AA20DB"/>
    <w:rsid w:val="00AA4B64"/>
    <w:rsid w:val="00AA4F24"/>
    <w:rsid w:val="00AA6CC2"/>
    <w:rsid w:val="00AA6CE7"/>
    <w:rsid w:val="00AB433F"/>
    <w:rsid w:val="00AB5B1D"/>
    <w:rsid w:val="00AC118F"/>
    <w:rsid w:val="00AC627B"/>
    <w:rsid w:val="00AC6CF5"/>
    <w:rsid w:val="00AD54F7"/>
    <w:rsid w:val="00AD7AA5"/>
    <w:rsid w:val="00AD7C1B"/>
    <w:rsid w:val="00AE012A"/>
    <w:rsid w:val="00AE2532"/>
    <w:rsid w:val="00AE56F1"/>
    <w:rsid w:val="00AF11B7"/>
    <w:rsid w:val="00AF1782"/>
    <w:rsid w:val="00AF183D"/>
    <w:rsid w:val="00AF19F2"/>
    <w:rsid w:val="00AF3DEB"/>
    <w:rsid w:val="00AF712C"/>
    <w:rsid w:val="00AF73D9"/>
    <w:rsid w:val="00AF7635"/>
    <w:rsid w:val="00AF79AA"/>
    <w:rsid w:val="00AF7D68"/>
    <w:rsid w:val="00B058F5"/>
    <w:rsid w:val="00B05C66"/>
    <w:rsid w:val="00B110BF"/>
    <w:rsid w:val="00B11130"/>
    <w:rsid w:val="00B13296"/>
    <w:rsid w:val="00B155DC"/>
    <w:rsid w:val="00B16FA1"/>
    <w:rsid w:val="00B25FE2"/>
    <w:rsid w:val="00B27412"/>
    <w:rsid w:val="00B2769D"/>
    <w:rsid w:val="00B30A8C"/>
    <w:rsid w:val="00B3365D"/>
    <w:rsid w:val="00B34176"/>
    <w:rsid w:val="00B35C4B"/>
    <w:rsid w:val="00B42D57"/>
    <w:rsid w:val="00B47DBC"/>
    <w:rsid w:val="00B50ADB"/>
    <w:rsid w:val="00B573A1"/>
    <w:rsid w:val="00B61CD4"/>
    <w:rsid w:val="00B63688"/>
    <w:rsid w:val="00B63959"/>
    <w:rsid w:val="00B71085"/>
    <w:rsid w:val="00B71C9E"/>
    <w:rsid w:val="00B75250"/>
    <w:rsid w:val="00B80808"/>
    <w:rsid w:val="00B84BAC"/>
    <w:rsid w:val="00B864E2"/>
    <w:rsid w:val="00B86C3B"/>
    <w:rsid w:val="00B86EAC"/>
    <w:rsid w:val="00B86F4D"/>
    <w:rsid w:val="00B87662"/>
    <w:rsid w:val="00B87950"/>
    <w:rsid w:val="00B924BA"/>
    <w:rsid w:val="00B92D0D"/>
    <w:rsid w:val="00B94F71"/>
    <w:rsid w:val="00B952B4"/>
    <w:rsid w:val="00B96994"/>
    <w:rsid w:val="00B96AEB"/>
    <w:rsid w:val="00B97209"/>
    <w:rsid w:val="00BA0592"/>
    <w:rsid w:val="00BA2956"/>
    <w:rsid w:val="00BA5CDE"/>
    <w:rsid w:val="00BA6CCB"/>
    <w:rsid w:val="00BB1576"/>
    <w:rsid w:val="00BB1A03"/>
    <w:rsid w:val="00BB1F85"/>
    <w:rsid w:val="00BB5DD7"/>
    <w:rsid w:val="00BB743C"/>
    <w:rsid w:val="00BC1927"/>
    <w:rsid w:val="00BC4831"/>
    <w:rsid w:val="00BC5D2A"/>
    <w:rsid w:val="00BC77C7"/>
    <w:rsid w:val="00BD3099"/>
    <w:rsid w:val="00BD3663"/>
    <w:rsid w:val="00BD3D18"/>
    <w:rsid w:val="00BD571B"/>
    <w:rsid w:val="00BE07E8"/>
    <w:rsid w:val="00BE1E28"/>
    <w:rsid w:val="00BE3DEA"/>
    <w:rsid w:val="00BE4D18"/>
    <w:rsid w:val="00BE6710"/>
    <w:rsid w:val="00BE6D9D"/>
    <w:rsid w:val="00BE792B"/>
    <w:rsid w:val="00BF3F78"/>
    <w:rsid w:val="00C01BA7"/>
    <w:rsid w:val="00C038B9"/>
    <w:rsid w:val="00C10715"/>
    <w:rsid w:val="00C147CA"/>
    <w:rsid w:val="00C2071B"/>
    <w:rsid w:val="00C20CEA"/>
    <w:rsid w:val="00C215AE"/>
    <w:rsid w:val="00C35A6F"/>
    <w:rsid w:val="00C3611C"/>
    <w:rsid w:val="00C46584"/>
    <w:rsid w:val="00C47651"/>
    <w:rsid w:val="00C476EF"/>
    <w:rsid w:val="00C47DE0"/>
    <w:rsid w:val="00C51FC5"/>
    <w:rsid w:val="00C557F7"/>
    <w:rsid w:val="00C570DF"/>
    <w:rsid w:val="00C57907"/>
    <w:rsid w:val="00C57B2B"/>
    <w:rsid w:val="00C6243B"/>
    <w:rsid w:val="00C665B4"/>
    <w:rsid w:val="00C6671C"/>
    <w:rsid w:val="00C67959"/>
    <w:rsid w:val="00C72BE1"/>
    <w:rsid w:val="00C764D3"/>
    <w:rsid w:val="00C774B9"/>
    <w:rsid w:val="00C77BF0"/>
    <w:rsid w:val="00C80CB8"/>
    <w:rsid w:val="00C8122F"/>
    <w:rsid w:val="00C81AB8"/>
    <w:rsid w:val="00C82A6D"/>
    <w:rsid w:val="00C82DB9"/>
    <w:rsid w:val="00C84B4C"/>
    <w:rsid w:val="00C86501"/>
    <w:rsid w:val="00C9053E"/>
    <w:rsid w:val="00C9370C"/>
    <w:rsid w:val="00C95A0A"/>
    <w:rsid w:val="00CA0FA0"/>
    <w:rsid w:val="00CA2DEB"/>
    <w:rsid w:val="00CA4950"/>
    <w:rsid w:val="00CA5ACB"/>
    <w:rsid w:val="00CA7D58"/>
    <w:rsid w:val="00CB5BD7"/>
    <w:rsid w:val="00CB6A3D"/>
    <w:rsid w:val="00CB78C7"/>
    <w:rsid w:val="00CC0388"/>
    <w:rsid w:val="00CC0EED"/>
    <w:rsid w:val="00CC12C8"/>
    <w:rsid w:val="00CC24DF"/>
    <w:rsid w:val="00CC2FD6"/>
    <w:rsid w:val="00CC301C"/>
    <w:rsid w:val="00CC4494"/>
    <w:rsid w:val="00CC56D5"/>
    <w:rsid w:val="00CC7BEC"/>
    <w:rsid w:val="00CD27C3"/>
    <w:rsid w:val="00CD2C12"/>
    <w:rsid w:val="00CD2C8B"/>
    <w:rsid w:val="00CE0A39"/>
    <w:rsid w:val="00CE3922"/>
    <w:rsid w:val="00CE79D3"/>
    <w:rsid w:val="00CF0BCD"/>
    <w:rsid w:val="00CF3B9C"/>
    <w:rsid w:val="00CF6671"/>
    <w:rsid w:val="00CF6EE1"/>
    <w:rsid w:val="00D04BDB"/>
    <w:rsid w:val="00D05093"/>
    <w:rsid w:val="00D07733"/>
    <w:rsid w:val="00D166AE"/>
    <w:rsid w:val="00D21A38"/>
    <w:rsid w:val="00D27ED5"/>
    <w:rsid w:val="00D31751"/>
    <w:rsid w:val="00D31F5A"/>
    <w:rsid w:val="00D320AB"/>
    <w:rsid w:val="00D3354B"/>
    <w:rsid w:val="00D3364A"/>
    <w:rsid w:val="00D33713"/>
    <w:rsid w:val="00D33877"/>
    <w:rsid w:val="00D36E14"/>
    <w:rsid w:val="00D377D2"/>
    <w:rsid w:val="00D41884"/>
    <w:rsid w:val="00D466B5"/>
    <w:rsid w:val="00D53274"/>
    <w:rsid w:val="00D53F40"/>
    <w:rsid w:val="00D544F6"/>
    <w:rsid w:val="00D567EF"/>
    <w:rsid w:val="00D579CA"/>
    <w:rsid w:val="00D605A1"/>
    <w:rsid w:val="00D6154E"/>
    <w:rsid w:val="00D61D2D"/>
    <w:rsid w:val="00D64D1C"/>
    <w:rsid w:val="00D659EB"/>
    <w:rsid w:val="00D65D25"/>
    <w:rsid w:val="00D673D3"/>
    <w:rsid w:val="00D75D7E"/>
    <w:rsid w:val="00D75EB4"/>
    <w:rsid w:val="00D768EA"/>
    <w:rsid w:val="00D93C3F"/>
    <w:rsid w:val="00D9586E"/>
    <w:rsid w:val="00DA137D"/>
    <w:rsid w:val="00DA2551"/>
    <w:rsid w:val="00DA310D"/>
    <w:rsid w:val="00DA3A86"/>
    <w:rsid w:val="00DA5350"/>
    <w:rsid w:val="00DA5C89"/>
    <w:rsid w:val="00DB0998"/>
    <w:rsid w:val="00DB168D"/>
    <w:rsid w:val="00DC5C58"/>
    <w:rsid w:val="00DD1EBA"/>
    <w:rsid w:val="00DD2EF6"/>
    <w:rsid w:val="00DD3847"/>
    <w:rsid w:val="00DD4326"/>
    <w:rsid w:val="00DD5F23"/>
    <w:rsid w:val="00DE022E"/>
    <w:rsid w:val="00DE75C3"/>
    <w:rsid w:val="00DF1029"/>
    <w:rsid w:val="00DF1B9F"/>
    <w:rsid w:val="00DF2441"/>
    <w:rsid w:val="00DF31FB"/>
    <w:rsid w:val="00DF3675"/>
    <w:rsid w:val="00DF4528"/>
    <w:rsid w:val="00DF4598"/>
    <w:rsid w:val="00DF50B6"/>
    <w:rsid w:val="00DF707E"/>
    <w:rsid w:val="00DF7B1A"/>
    <w:rsid w:val="00E053E4"/>
    <w:rsid w:val="00E10ADD"/>
    <w:rsid w:val="00E118C7"/>
    <w:rsid w:val="00E129CF"/>
    <w:rsid w:val="00E138D9"/>
    <w:rsid w:val="00E151D0"/>
    <w:rsid w:val="00E15839"/>
    <w:rsid w:val="00E208BC"/>
    <w:rsid w:val="00E23778"/>
    <w:rsid w:val="00E24EE1"/>
    <w:rsid w:val="00E269A4"/>
    <w:rsid w:val="00E27E99"/>
    <w:rsid w:val="00E32666"/>
    <w:rsid w:val="00E35DDC"/>
    <w:rsid w:val="00E3632B"/>
    <w:rsid w:val="00E3749C"/>
    <w:rsid w:val="00E56A36"/>
    <w:rsid w:val="00E575DA"/>
    <w:rsid w:val="00E610A3"/>
    <w:rsid w:val="00E63A1F"/>
    <w:rsid w:val="00E65518"/>
    <w:rsid w:val="00E66192"/>
    <w:rsid w:val="00E66C50"/>
    <w:rsid w:val="00E71D4F"/>
    <w:rsid w:val="00E72556"/>
    <w:rsid w:val="00E72D27"/>
    <w:rsid w:val="00E766A2"/>
    <w:rsid w:val="00E76FE8"/>
    <w:rsid w:val="00E77909"/>
    <w:rsid w:val="00E823C6"/>
    <w:rsid w:val="00E82967"/>
    <w:rsid w:val="00E85153"/>
    <w:rsid w:val="00E90953"/>
    <w:rsid w:val="00E92E18"/>
    <w:rsid w:val="00E968BE"/>
    <w:rsid w:val="00E96E3F"/>
    <w:rsid w:val="00EA2CC6"/>
    <w:rsid w:val="00EA54E0"/>
    <w:rsid w:val="00EA5FAC"/>
    <w:rsid w:val="00EA6E34"/>
    <w:rsid w:val="00EB3D65"/>
    <w:rsid w:val="00EB45C5"/>
    <w:rsid w:val="00EC00CD"/>
    <w:rsid w:val="00EC67BF"/>
    <w:rsid w:val="00EC6EB2"/>
    <w:rsid w:val="00ED05DC"/>
    <w:rsid w:val="00ED0EB5"/>
    <w:rsid w:val="00ED152E"/>
    <w:rsid w:val="00ED3E4C"/>
    <w:rsid w:val="00ED3E98"/>
    <w:rsid w:val="00ED6117"/>
    <w:rsid w:val="00ED68C2"/>
    <w:rsid w:val="00EE1684"/>
    <w:rsid w:val="00EE2C94"/>
    <w:rsid w:val="00EE2E2B"/>
    <w:rsid w:val="00EE5657"/>
    <w:rsid w:val="00EE5A8E"/>
    <w:rsid w:val="00EE5CD3"/>
    <w:rsid w:val="00EE7080"/>
    <w:rsid w:val="00EE725A"/>
    <w:rsid w:val="00EE7B81"/>
    <w:rsid w:val="00EF38DB"/>
    <w:rsid w:val="00EF583F"/>
    <w:rsid w:val="00EF75AF"/>
    <w:rsid w:val="00F04ED4"/>
    <w:rsid w:val="00F077FA"/>
    <w:rsid w:val="00F11705"/>
    <w:rsid w:val="00F11E13"/>
    <w:rsid w:val="00F1324D"/>
    <w:rsid w:val="00F1773D"/>
    <w:rsid w:val="00F178BE"/>
    <w:rsid w:val="00F26002"/>
    <w:rsid w:val="00F27817"/>
    <w:rsid w:val="00F27F37"/>
    <w:rsid w:val="00F30921"/>
    <w:rsid w:val="00F3280C"/>
    <w:rsid w:val="00F368D5"/>
    <w:rsid w:val="00F41EDF"/>
    <w:rsid w:val="00F426F0"/>
    <w:rsid w:val="00F47BE9"/>
    <w:rsid w:val="00F50F8F"/>
    <w:rsid w:val="00F5151C"/>
    <w:rsid w:val="00F55411"/>
    <w:rsid w:val="00F603A8"/>
    <w:rsid w:val="00F61186"/>
    <w:rsid w:val="00F635CE"/>
    <w:rsid w:val="00F67A7C"/>
    <w:rsid w:val="00F72F9C"/>
    <w:rsid w:val="00F740FF"/>
    <w:rsid w:val="00F752E6"/>
    <w:rsid w:val="00F7563F"/>
    <w:rsid w:val="00F81BB3"/>
    <w:rsid w:val="00F8283D"/>
    <w:rsid w:val="00F8300E"/>
    <w:rsid w:val="00F87BC6"/>
    <w:rsid w:val="00F91503"/>
    <w:rsid w:val="00F94D4E"/>
    <w:rsid w:val="00FA2485"/>
    <w:rsid w:val="00FA3639"/>
    <w:rsid w:val="00FA3AA4"/>
    <w:rsid w:val="00FA58C4"/>
    <w:rsid w:val="00FA6661"/>
    <w:rsid w:val="00FB22D6"/>
    <w:rsid w:val="00FB47B1"/>
    <w:rsid w:val="00FB79A6"/>
    <w:rsid w:val="00FC1F9B"/>
    <w:rsid w:val="00FC435F"/>
    <w:rsid w:val="00FC6E25"/>
    <w:rsid w:val="00FC7B32"/>
    <w:rsid w:val="00FD109C"/>
    <w:rsid w:val="00FD3DBD"/>
    <w:rsid w:val="00FD40F1"/>
    <w:rsid w:val="00FD75F5"/>
    <w:rsid w:val="00FE2F04"/>
    <w:rsid w:val="00FE6234"/>
    <w:rsid w:val="00FF2644"/>
    <w:rsid w:val="00FF4F67"/>
    <w:rsid w:val="00FF5889"/>
    <w:rsid w:val="00FF59FA"/>
    <w:rsid w:val="012DA53E"/>
    <w:rsid w:val="016417F6"/>
    <w:rsid w:val="020C5341"/>
    <w:rsid w:val="02136AC9"/>
    <w:rsid w:val="0521D28D"/>
    <w:rsid w:val="06A5C0F1"/>
    <w:rsid w:val="08C20CE3"/>
    <w:rsid w:val="08ECFDAD"/>
    <w:rsid w:val="09813A33"/>
    <w:rsid w:val="0AB76990"/>
    <w:rsid w:val="0BA81068"/>
    <w:rsid w:val="0C0FA3E7"/>
    <w:rsid w:val="0D44B971"/>
    <w:rsid w:val="0E63CADF"/>
    <w:rsid w:val="0E827ABF"/>
    <w:rsid w:val="10366DA4"/>
    <w:rsid w:val="111E2917"/>
    <w:rsid w:val="113FE8F8"/>
    <w:rsid w:val="133427B0"/>
    <w:rsid w:val="1338841A"/>
    <w:rsid w:val="14F23109"/>
    <w:rsid w:val="15C033C3"/>
    <w:rsid w:val="16568B4F"/>
    <w:rsid w:val="1722402C"/>
    <w:rsid w:val="178FBF8A"/>
    <w:rsid w:val="183F059C"/>
    <w:rsid w:val="19CB499B"/>
    <w:rsid w:val="1C346154"/>
    <w:rsid w:val="1F169DA9"/>
    <w:rsid w:val="1F2D3544"/>
    <w:rsid w:val="1FFA7D7D"/>
    <w:rsid w:val="206FCEE5"/>
    <w:rsid w:val="20BC68D7"/>
    <w:rsid w:val="2125B672"/>
    <w:rsid w:val="214D912D"/>
    <w:rsid w:val="226028DD"/>
    <w:rsid w:val="24AD6207"/>
    <w:rsid w:val="24B08A37"/>
    <w:rsid w:val="24E30531"/>
    <w:rsid w:val="25063797"/>
    <w:rsid w:val="25905B6C"/>
    <w:rsid w:val="25920424"/>
    <w:rsid w:val="25DA4C85"/>
    <w:rsid w:val="26F48330"/>
    <w:rsid w:val="26F61562"/>
    <w:rsid w:val="28421B03"/>
    <w:rsid w:val="290FCCB9"/>
    <w:rsid w:val="297F5703"/>
    <w:rsid w:val="29BB892C"/>
    <w:rsid w:val="2C44A5BD"/>
    <w:rsid w:val="2DB4634E"/>
    <w:rsid w:val="2FD4DE8C"/>
    <w:rsid w:val="302FF797"/>
    <w:rsid w:val="3112DBA3"/>
    <w:rsid w:val="31D078CB"/>
    <w:rsid w:val="32B2A5E3"/>
    <w:rsid w:val="33855BB0"/>
    <w:rsid w:val="344CF383"/>
    <w:rsid w:val="348B086F"/>
    <w:rsid w:val="348FFD17"/>
    <w:rsid w:val="34C2D6B6"/>
    <w:rsid w:val="3606535C"/>
    <w:rsid w:val="38955D49"/>
    <w:rsid w:val="38C86223"/>
    <w:rsid w:val="3A33D4C8"/>
    <w:rsid w:val="3BAE2391"/>
    <w:rsid w:val="3BCCD797"/>
    <w:rsid w:val="3C4EA45F"/>
    <w:rsid w:val="3C674865"/>
    <w:rsid w:val="3D743EAF"/>
    <w:rsid w:val="3F84F090"/>
    <w:rsid w:val="400DE7FE"/>
    <w:rsid w:val="404CDAC9"/>
    <w:rsid w:val="40ACCAF3"/>
    <w:rsid w:val="412D63DB"/>
    <w:rsid w:val="42085F83"/>
    <w:rsid w:val="4260EB51"/>
    <w:rsid w:val="43608643"/>
    <w:rsid w:val="43A447D9"/>
    <w:rsid w:val="43F2C814"/>
    <w:rsid w:val="45794E79"/>
    <w:rsid w:val="469005D5"/>
    <w:rsid w:val="46FFBC02"/>
    <w:rsid w:val="48CA8201"/>
    <w:rsid w:val="4C105D59"/>
    <w:rsid w:val="4E841158"/>
    <w:rsid w:val="4EC7FD5F"/>
    <w:rsid w:val="4EDB8E0D"/>
    <w:rsid w:val="4FF0BC3F"/>
    <w:rsid w:val="5063746A"/>
    <w:rsid w:val="51F41853"/>
    <w:rsid w:val="532941F3"/>
    <w:rsid w:val="535C4C05"/>
    <w:rsid w:val="5396E39E"/>
    <w:rsid w:val="5478248B"/>
    <w:rsid w:val="549FECD8"/>
    <w:rsid w:val="54E6D50E"/>
    <w:rsid w:val="5587B588"/>
    <w:rsid w:val="55A1885F"/>
    <w:rsid w:val="55AA32B0"/>
    <w:rsid w:val="5AAD3870"/>
    <w:rsid w:val="5AC4F5A4"/>
    <w:rsid w:val="5D58BD82"/>
    <w:rsid w:val="5ECAF3DF"/>
    <w:rsid w:val="5F1AF1DA"/>
    <w:rsid w:val="5FD18D97"/>
    <w:rsid w:val="604A7DEA"/>
    <w:rsid w:val="614FF47D"/>
    <w:rsid w:val="61574217"/>
    <w:rsid w:val="63DC85AD"/>
    <w:rsid w:val="65D1BABE"/>
    <w:rsid w:val="660793F4"/>
    <w:rsid w:val="6645EC9B"/>
    <w:rsid w:val="66884C53"/>
    <w:rsid w:val="66F0DE2B"/>
    <w:rsid w:val="66F4CAF9"/>
    <w:rsid w:val="66FD8045"/>
    <w:rsid w:val="670D4616"/>
    <w:rsid w:val="6872D143"/>
    <w:rsid w:val="6989A8AE"/>
    <w:rsid w:val="6A781E07"/>
    <w:rsid w:val="6B460D9C"/>
    <w:rsid w:val="6B8B49F2"/>
    <w:rsid w:val="6B8B6733"/>
    <w:rsid w:val="6BAB781B"/>
    <w:rsid w:val="6C88BC66"/>
    <w:rsid w:val="6CAC99A4"/>
    <w:rsid w:val="6D8E6901"/>
    <w:rsid w:val="6E371002"/>
    <w:rsid w:val="6F35488E"/>
    <w:rsid w:val="6FDFC771"/>
    <w:rsid w:val="70AC8844"/>
    <w:rsid w:val="70F3C830"/>
    <w:rsid w:val="72D08450"/>
    <w:rsid w:val="73F511B9"/>
    <w:rsid w:val="7563CBC2"/>
    <w:rsid w:val="762C692D"/>
    <w:rsid w:val="76CBF2EA"/>
    <w:rsid w:val="77B30E20"/>
    <w:rsid w:val="7A332159"/>
    <w:rsid w:val="7B291E18"/>
    <w:rsid w:val="7B424464"/>
    <w:rsid w:val="7B4D1DB7"/>
    <w:rsid w:val="7C7C6DF6"/>
    <w:rsid w:val="7D99C996"/>
    <w:rsid w:val="7DD1DA8D"/>
    <w:rsid w:val="7EB0CE39"/>
    <w:rsid w:val="7F76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8898B"/>
  <w15:docId w15:val="{C2C0E5BA-19FF-411A-B069-A15B7730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7DA"/>
  </w:style>
  <w:style w:type="paragraph" w:styleId="Titre1">
    <w:name w:val="heading 1"/>
    <w:basedOn w:val="Normal"/>
    <w:next w:val="Normal"/>
    <w:link w:val="Titre1Car"/>
    <w:uiPriority w:val="9"/>
    <w:qFormat/>
    <w:rsid w:val="002B5A68"/>
    <w:pPr>
      <w:pBdr>
        <w:top w:val="single" w:sz="24" w:space="0" w:color="498CF1" w:themeColor="background2" w:themeShade="BF"/>
        <w:left w:val="single" w:sz="24" w:space="0" w:color="498CF1" w:themeColor="background2" w:themeShade="BF"/>
        <w:bottom w:val="single" w:sz="24" w:space="0" w:color="498CF1" w:themeColor="background2" w:themeShade="BF"/>
        <w:right w:val="single" w:sz="24" w:space="0" w:color="498CF1" w:themeColor="background2" w:themeShade="BF"/>
      </w:pBdr>
      <w:shd w:val="clear" w:color="auto" w:fill="498CF1" w:themeFill="background2" w:themeFillShade="BF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7DA"/>
    <w:pPr>
      <w:pBdr>
        <w:top w:val="single" w:sz="24" w:space="0" w:color="DFEBF5" w:themeColor="accent1" w:themeTint="33"/>
        <w:left w:val="single" w:sz="24" w:space="0" w:color="DFEBF5" w:themeColor="accent1" w:themeTint="33"/>
        <w:bottom w:val="single" w:sz="24" w:space="0" w:color="DFEBF5" w:themeColor="accent1" w:themeTint="33"/>
        <w:right w:val="single" w:sz="24" w:space="0" w:color="DFEBF5" w:themeColor="accent1" w:themeTint="33"/>
      </w:pBdr>
      <w:shd w:val="clear" w:color="auto" w:fill="DFEBF5" w:themeFill="accent1" w:themeFillTint="33"/>
      <w:spacing w:before="240" w:after="24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D94"/>
    <w:pPr>
      <w:pBdr>
        <w:top w:val="single" w:sz="6" w:space="2" w:color="629DD1" w:themeColor="accent1"/>
      </w:pBdr>
      <w:spacing w:before="300" w:after="0"/>
      <w:outlineLvl w:val="2"/>
    </w:pPr>
    <w:rPr>
      <w:caps/>
      <w:color w:val="224E7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B1D94"/>
    <w:pPr>
      <w:pBdr>
        <w:top w:val="dotted" w:sz="6" w:space="2" w:color="629DD1" w:themeColor="accent1"/>
      </w:pBdr>
      <w:spacing w:before="200" w:after="0"/>
      <w:outlineLvl w:val="3"/>
    </w:pPr>
    <w:rPr>
      <w:caps/>
      <w:color w:val="3476B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D94"/>
    <w:pPr>
      <w:pBdr>
        <w:bottom w:val="single" w:sz="6" w:space="1" w:color="629DD1" w:themeColor="accent1"/>
      </w:pBdr>
      <w:spacing w:before="200" w:after="0"/>
      <w:outlineLvl w:val="4"/>
    </w:pPr>
    <w:rPr>
      <w:caps/>
      <w:color w:val="3476B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D94"/>
    <w:pPr>
      <w:pBdr>
        <w:bottom w:val="dotted" w:sz="6" w:space="1" w:color="629DD1" w:themeColor="accent1"/>
      </w:pBdr>
      <w:spacing w:before="200" w:after="0"/>
      <w:outlineLvl w:val="5"/>
    </w:pPr>
    <w:rPr>
      <w:caps/>
      <w:color w:val="3476B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D94"/>
    <w:pPr>
      <w:spacing w:before="200" w:after="0"/>
      <w:outlineLvl w:val="6"/>
    </w:pPr>
    <w:rPr>
      <w:caps/>
      <w:color w:val="3476B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D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D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1D94"/>
    <w:pPr>
      <w:spacing w:after="0"/>
    </w:pPr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1D94"/>
    <w:rPr>
      <w:rFonts w:asciiTheme="majorHAnsi" w:eastAsiaTheme="majorEastAsia" w:hAnsiTheme="majorHAnsi" w:cstheme="majorBidi"/>
      <w:caps/>
      <w:color w:val="629DD1" w:themeColor="accent1"/>
      <w:spacing w:val="10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B5A68"/>
    <w:rPr>
      <w:caps/>
      <w:color w:val="FFFFFF" w:themeColor="background1"/>
      <w:spacing w:val="15"/>
      <w:sz w:val="22"/>
      <w:szCs w:val="22"/>
      <w:shd w:val="clear" w:color="auto" w:fill="498CF1" w:themeFill="background2" w:themeFillShade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D94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0B1D94"/>
    <w:rPr>
      <w:caps/>
      <w:color w:val="595959" w:themeColor="text1" w:themeTint="A6"/>
      <w:spacing w:val="10"/>
      <w:sz w:val="21"/>
      <w:szCs w:val="21"/>
    </w:rPr>
  </w:style>
  <w:style w:type="character" w:styleId="Textedelespacerserv">
    <w:name w:val="Placeholder Text"/>
    <w:basedOn w:val="Policepardfaut"/>
    <w:uiPriority w:val="99"/>
    <w:semiHidden/>
    <w:rsid w:val="00263655"/>
    <w:rPr>
      <w:color w:val="808080"/>
    </w:rPr>
  </w:style>
  <w:style w:type="table" w:styleId="Grilledutableau">
    <w:name w:val="Table Grid"/>
    <w:basedOn w:val="TableauNormal"/>
    <w:uiPriority w:val="39"/>
    <w:rsid w:val="00BE0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B1D94"/>
    <w:pPr>
      <w:outlineLvl w:val="9"/>
    </w:pPr>
  </w:style>
  <w:style w:type="character" w:customStyle="1" w:styleId="Titre2Car">
    <w:name w:val="Titre 2 Car"/>
    <w:basedOn w:val="Policepardfaut"/>
    <w:link w:val="Titre2"/>
    <w:uiPriority w:val="9"/>
    <w:rsid w:val="003657DA"/>
    <w:rPr>
      <w:caps/>
      <w:spacing w:val="15"/>
      <w:shd w:val="clear" w:color="auto" w:fill="DFEBF5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0B1D94"/>
    <w:rPr>
      <w:caps/>
      <w:color w:val="224E7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0B1D94"/>
    <w:rPr>
      <w:caps/>
      <w:color w:val="3476B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B1D94"/>
    <w:rPr>
      <w:caps/>
      <w:color w:val="3476B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B1D94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B1D94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B1D94"/>
    <w:rPr>
      <w:b/>
      <w:bCs/>
      <w:color w:val="3476B1" w:themeColor="accent1" w:themeShade="BF"/>
      <w:sz w:val="16"/>
      <w:szCs w:val="16"/>
    </w:rPr>
  </w:style>
  <w:style w:type="character" w:styleId="lev">
    <w:name w:val="Strong"/>
    <w:uiPriority w:val="22"/>
    <w:qFormat/>
    <w:rsid w:val="000B1D94"/>
    <w:rPr>
      <w:b/>
      <w:bCs/>
    </w:rPr>
  </w:style>
  <w:style w:type="character" w:styleId="Accentuation">
    <w:name w:val="Emphasis"/>
    <w:uiPriority w:val="20"/>
    <w:qFormat/>
    <w:rsid w:val="000B1D94"/>
    <w:rPr>
      <w:caps/>
      <w:color w:val="224E76" w:themeColor="accent1" w:themeShade="7F"/>
      <w:spacing w:val="5"/>
    </w:rPr>
  </w:style>
  <w:style w:type="paragraph" w:styleId="Sansinterligne">
    <w:name w:val="No Spacing"/>
    <w:link w:val="SansinterligneCar"/>
    <w:uiPriority w:val="1"/>
    <w:qFormat/>
    <w:rsid w:val="000B1D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B1D94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0B1D94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D94"/>
    <w:pPr>
      <w:spacing w:before="240" w:after="240" w:line="240" w:lineRule="auto"/>
      <w:ind w:left="1080" w:right="1080"/>
      <w:jc w:val="center"/>
    </w:pPr>
    <w:rPr>
      <w:color w:val="629DD1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D94"/>
    <w:rPr>
      <w:color w:val="629DD1" w:themeColor="accent1"/>
      <w:sz w:val="24"/>
      <w:szCs w:val="24"/>
    </w:rPr>
  </w:style>
  <w:style w:type="character" w:styleId="Accentuationlgre">
    <w:name w:val="Subtle Emphasis"/>
    <w:uiPriority w:val="19"/>
    <w:qFormat/>
    <w:rsid w:val="000B1D94"/>
    <w:rPr>
      <w:i/>
      <w:iCs/>
      <w:color w:val="224E76" w:themeColor="accent1" w:themeShade="7F"/>
    </w:rPr>
  </w:style>
  <w:style w:type="character" w:styleId="Accentuationintense">
    <w:name w:val="Intense Emphasis"/>
    <w:uiPriority w:val="21"/>
    <w:qFormat/>
    <w:rsid w:val="000B1D94"/>
    <w:rPr>
      <w:b/>
      <w:bCs/>
      <w:caps/>
      <w:color w:val="224E76" w:themeColor="accent1" w:themeShade="7F"/>
      <w:spacing w:val="10"/>
    </w:rPr>
  </w:style>
  <w:style w:type="character" w:styleId="Rfrencelgre">
    <w:name w:val="Subtle Reference"/>
    <w:uiPriority w:val="31"/>
    <w:qFormat/>
    <w:rsid w:val="000B1D94"/>
    <w:rPr>
      <w:b/>
      <w:bCs/>
      <w:color w:val="629DD1" w:themeColor="accent1"/>
    </w:rPr>
  </w:style>
  <w:style w:type="character" w:styleId="Rfrenceintense">
    <w:name w:val="Intense Reference"/>
    <w:uiPriority w:val="32"/>
    <w:qFormat/>
    <w:rsid w:val="000B1D94"/>
    <w:rPr>
      <w:b/>
      <w:bCs/>
      <w:i/>
      <w:iCs/>
      <w:caps/>
      <w:color w:val="629DD1" w:themeColor="accent1"/>
    </w:rPr>
  </w:style>
  <w:style w:type="character" w:styleId="Titredulivre">
    <w:name w:val="Book Title"/>
    <w:uiPriority w:val="33"/>
    <w:qFormat/>
    <w:rsid w:val="000B1D94"/>
    <w:rPr>
      <w:b/>
      <w:bCs/>
      <w:i/>
      <w:iCs/>
      <w:spacing w:val="0"/>
    </w:rPr>
  </w:style>
  <w:style w:type="paragraph" w:styleId="TM1">
    <w:name w:val="toc 1"/>
    <w:basedOn w:val="Normal"/>
    <w:next w:val="Normal"/>
    <w:autoRedefine/>
    <w:uiPriority w:val="39"/>
    <w:unhideWhenUsed/>
    <w:rsid w:val="00A37D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37D20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A37D20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A37D20"/>
    <w:rPr>
      <w:color w:val="9454C3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7D20"/>
  </w:style>
  <w:style w:type="paragraph" w:styleId="Pieddepage">
    <w:name w:val="footer"/>
    <w:basedOn w:val="Normal"/>
    <w:link w:val="PieddepageCar"/>
    <w:uiPriority w:val="99"/>
    <w:unhideWhenUsed/>
    <w:rsid w:val="00A37D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7D20"/>
  </w:style>
  <w:style w:type="character" w:customStyle="1" w:styleId="SansinterligneCar">
    <w:name w:val="Sans interligne Car"/>
    <w:basedOn w:val="Policepardfaut"/>
    <w:link w:val="Sansinterligne"/>
    <w:uiPriority w:val="1"/>
    <w:rsid w:val="00D41884"/>
  </w:style>
  <w:style w:type="paragraph" w:styleId="Textedebulles">
    <w:name w:val="Balloon Text"/>
    <w:basedOn w:val="Normal"/>
    <w:link w:val="TextedebullesCar"/>
    <w:uiPriority w:val="99"/>
    <w:semiHidden/>
    <w:unhideWhenUsed/>
    <w:rsid w:val="00D418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88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41884"/>
    <w:pPr>
      <w:ind w:left="720"/>
      <w:contextualSpacing/>
    </w:pPr>
  </w:style>
  <w:style w:type="paragraph" w:customStyle="1" w:styleId="F5D665FCE9284B4FB2622A1808488B87">
    <w:name w:val="F5D665FCE9284B4FB2622A1808488B87"/>
    <w:rsid w:val="00DF3675"/>
    <w:pPr>
      <w:spacing w:after="200"/>
    </w:pPr>
    <w:rPr>
      <w:lang w:eastAsia="fr-FR"/>
    </w:rPr>
  </w:style>
  <w:style w:type="table" w:styleId="Grillemoyenne1-Accent1">
    <w:name w:val="Medium Grid 1 Accent 1"/>
    <w:basedOn w:val="TableauNormal"/>
    <w:uiPriority w:val="67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Tramemoyenne1-Accent1">
    <w:name w:val="Medium Shading 1 Accent 1"/>
    <w:basedOn w:val="TableauNormal"/>
    <w:uiPriority w:val="63"/>
    <w:rsid w:val="000F73AC"/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1-Accent5">
    <w:name w:val="Medium Grid 1 Accent 5"/>
    <w:basedOn w:val="TableauNormal"/>
    <w:uiPriority w:val="67"/>
    <w:rsid w:val="00DD5F23"/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Tramemoyenne1-Accent4">
    <w:name w:val="Medium Shading 1 Accent 4"/>
    <w:basedOn w:val="TableauNormal"/>
    <w:uiPriority w:val="63"/>
    <w:rsid w:val="00DD5F23"/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claire-Accent1">
    <w:name w:val="Light List Accent 1"/>
    <w:basedOn w:val="TableauNormal"/>
    <w:uiPriority w:val="61"/>
    <w:rsid w:val="001824D8"/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Grillemoyenne1-Accent3">
    <w:name w:val="Medium Grid 1 Accent 3"/>
    <w:basedOn w:val="TableauNormal"/>
    <w:uiPriority w:val="67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Tramemoyenne1-Accent3">
    <w:name w:val="Medium Shading 1 Accent 3"/>
    <w:basedOn w:val="TableauNormal"/>
    <w:uiPriority w:val="63"/>
    <w:rsid w:val="008C0094"/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52E4C"/>
    <w:pPr>
      <w:spacing w:after="0" w:line="240" w:lineRule="auto"/>
    </w:pPr>
    <w:tblPr>
      <w:tblStyleRowBandSize w:val="1"/>
      <w:tblStyleColBandSize w:val="1"/>
      <w:tblBorders>
        <w:top w:val="single" w:sz="4" w:space="0" w:color="A0C3E3" w:themeColor="accent1" w:themeTint="99"/>
        <w:left w:val="single" w:sz="4" w:space="0" w:color="A0C3E3" w:themeColor="accent1" w:themeTint="99"/>
        <w:bottom w:val="single" w:sz="4" w:space="0" w:color="A0C3E3" w:themeColor="accent1" w:themeTint="99"/>
        <w:right w:val="single" w:sz="4" w:space="0" w:color="A0C3E3" w:themeColor="accent1" w:themeTint="99"/>
        <w:insideH w:val="single" w:sz="4" w:space="0" w:color="A0C3E3" w:themeColor="accent1" w:themeTint="99"/>
        <w:insideV w:val="single" w:sz="4" w:space="0" w:color="A0C3E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1"/>
          <w:left w:val="single" w:sz="4" w:space="0" w:color="629DD1" w:themeColor="accent1"/>
          <w:bottom w:val="single" w:sz="4" w:space="0" w:color="629DD1" w:themeColor="accent1"/>
          <w:right w:val="single" w:sz="4" w:space="0" w:color="629DD1" w:themeColor="accent1"/>
          <w:insideH w:val="nil"/>
          <w:insideV w:val="nil"/>
        </w:tcBorders>
        <w:shd w:val="clear" w:color="auto" w:fill="629DD1" w:themeFill="accent1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1" w:themeFillTint="33"/>
      </w:tcPr>
    </w:tblStylePr>
    <w:tblStylePr w:type="band1Horz">
      <w:tblPr/>
      <w:tcPr>
        <w:shd w:val="clear" w:color="auto" w:fill="DFEB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5493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5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36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5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5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8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53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8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7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8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5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4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2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5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39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0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88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12868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2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72131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359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3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4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1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8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95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8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26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342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3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71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68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40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1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7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33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4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24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5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8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6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9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05247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760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42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071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5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81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2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8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48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8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67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80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13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40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83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8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78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67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53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13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3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1272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532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13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0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4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4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36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81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1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3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3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1376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706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476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590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5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26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3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2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47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82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0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4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57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18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4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48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0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1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42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7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72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9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77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0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7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67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1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8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29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109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2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5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5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3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0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1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29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9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60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41008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4542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9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43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7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5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16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67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9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3071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577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637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212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6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6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83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55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0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86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4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4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0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981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580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7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7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0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4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00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14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06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9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489271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6883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7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77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3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6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15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9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30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3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5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5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1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80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64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27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6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1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88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74994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3489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364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930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09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15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7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4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2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7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00144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01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9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91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20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7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2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12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1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5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19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8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09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1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0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38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17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85114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112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5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1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3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99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3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85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53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1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15299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3329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95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4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5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3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9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1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1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032466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20749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90265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12497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5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4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52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75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0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0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6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4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70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9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63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4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12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37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4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602603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7209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3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1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8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58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2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3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3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8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4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138052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none" w:sz="0" w:space="0" w:color="auto"/>
                <w:right w:val="single" w:sz="6" w:space="0" w:color="E7E7E7"/>
              </w:divBdr>
              <w:divsChild>
                <w:div w:id="6883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2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1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voldere\Documents\EVAL%20-%20Numeration-Boole%20v%201.0.3%20-%20M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37B991A94D4D589DFAFA1CDBFC16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35993F-0F7F-4EAD-AC8D-991ACDBFFD31}"/>
      </w:docPartPr>
      <w:docPartBody>
        <w:p w:rsidR="00A63C00" w:rsidRDefault="00571D37">
          <w:pPr>
            <w:pStyle w:val="FA37B991A94D4D589DFAFA1CDBFC16A0"/>
          </w:pPr>
          <w:r w:rsidRPr="005B66BE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FC"/>
    <w:rsid w:val="00041791"/>
    <w:rsid w:val="000926EA"/>
    <w:rsid w:val="00155B3E"/>
    <w:rsid w:val="001C257E"/>
    <w:rsid w:val="002D0909"/>
    <w:rsid w:val="003245EA"/>
    <w:rsid w:val="003F3CEF"/>
    <w:rsid w:val="0049115C"/>
    <w:rsid w:val="004F09F3"/>
    <w:rsid w:val="004F0DF2"/>
    <w:rsid w:val="005154BC"/>
    <w:rsid w:val="005270FC"/>
    <w:rsid w:val="00544D73"/>
    <w:rsid w:val="00571D37"/>
    <w:rsid w:val="00636E19"/>
    <w:rsid w:val="00715104"/>
    <w:rsid w:val="009B6329"/>
    <w:rsid w:val="009C52B2"/>
    <w:rsid w:val="00A63C00"/>
    <w:rsid w:val="00B52D54"/>
    <w:rsid w:val="00D16412"/>
    <w:rsid w:val="00D764AF"/>
    <w:rsid w:val="00DD05AC"/>
    <w:rsid w:val="00E53538"/>
    <w:rsid w:val="00E93F92"/>
    <w:rsid w:val="00E968BE"/>
    <w:rsid w:val="00F1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15104"/>
    <w:rPr>
      <w:color w:val="808080"/>
    </w:rPr>
  </w:style>
  <w:style w:type="paragraph" w:customStyle="1" w:styleId="FA37B991A94D4D589DFAFA1CDBFC16A0">
    <w:name w:val="FA37B991A94D4D589DFAFA1CDBFC1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Élémentair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2020-01-20T00:00:00</PublishDate>
  <Abstract>Évaluation formative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7ac959-825a-4ea6-8357-533f24e993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AEDAEABCA04D8994E30B70179FB4" ma:contentTypeVersion="6" ma:contentTypeDescription="Crée un document." ma:contentTypeScope="" ma:versionID="52516de09056d7779c942d9311ba021c">
  <xsd:schema xmlns:xsd="http://www.w3.org/2001/XMLSchema" xmlns:xs="http://www.w3.org/2001/XMLSchema" xmlns:p="http://schemas.microsoft.com/office/2006/metadata/properties" xmlns:ns3="427ac959-825a-4ea6-8357-533f24e993f9" targetNamespace="http://schemas.microsoft.com/office/2006/metadata/properties" ma:root="true" ma:fieldsID="a377250a606334cd87218329c59227d7" ns3:_="">
    <xsd:import namespace="427ac959-825a-4ea6-8357-533f24e993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ac959-825a-4ea6-8357-533f24e993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38F667-2658-4F17-94A6-9EBBB03EDD70}">
  <ds:schemaRefs>
    <ds:schemaRef ds:uri="http://schemas.microsoft.com/office/2006/metadata/properties"/>
    <ds:schemaRef ds:uri="http://schemas.microsoft.com/office/infopath/2007/PartnerControls"/>
    <ds:schemaRef ds:uri="427ac959-825a-4ea6-8357-533f24e993f9"/>
  </ds:schemaRefs>
</ds:datastoreItem>
</file>

<file path=customXml/itemProps3.xml><?xml version="1.0" encoding="utf-8"?>
<ds:datastoreItem xmlns:ds="http://schemas.openxmlformats.org/officeDocument/2006/customXml" ds:itemID="{AEBAD7CF-2FF7-490E-AF35-F0A26D292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ac959-825a-4ea6-8357-533f24e993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BBA3FE-7FBE-4BB2-9DD0-4B521791FBD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02E5B5C-8369-4846-B68D-8B69B86E49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EVAL - Numeration-Boole v 1.0.3 - MD</Template>
  <TotalTime>802</TotalTime>
  <Pages>7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Algèbre de Boole</vt:lpstr>
    </vt:vector>
  </TitlesOfParts>
  <Manager>MDevoldere@arfp.asso.fr</Manager>
  <Company>DEVOLDERE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Algorithmie</dc:title>
  <dc:subject>ABC Développement Web &amp; Mobile &amp; CDA</dc:subject>
  <dc:creator>DEVOLDERE Mickael</dc:creator>
  <cp:keywords/>
  <cp:lastModifiedBy>KONDA Eudes</cp:lastModifiedBy>
  <cp:revision>244</cp:revision>
  <cp:lastPrinted>2025-12-01T07:56:00Z</cp:lastPrinted>
  <dcterms:created xsi:type="dcterms:W3CDTF">2025-03-19T18:15:00Z</dcterms:created>
  <dcterms:modified xsi:type="dcterms:W3CDTF">2025-12-10T11:40:00Z</dcterms:modified>
  <cp:category>Logique et Algorithmes</cp:category>
  <cp:contentStatus>ÉVALUATION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0x0101003B2EAEDAEABCA04D8994E30B70179FB4</vt:lpwstr>
  </property>
</Properties>
</file>